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C727E" w14:textId="24CD046F" w:rsidR="004762A1" w:rsidRPr="00122C8E" w:rsidRDefault="004762A1" w:rsidP="004762A1">
      <w:pPr>
        <w:pBdr>
          <w:top w:val="nil"/>
          <w:left w:val="nil"/>
          <w:bottom w:val="nil"/>
          <w:right w:val="nil"/>
          <w:between w:val="nil"/>
        </w:pBdr>
        <w:spacing w:line="240" w:lineRule="auto"/>
        <w:jc w:val="right"/>
        <w:rPr>
          <w:color w:val="000000"/>
          <w:sz w:val="48"/>
          <w:szCs w:val="48"/>
        </w:rPr>
      </w:pPr>
      <w:bookmarkStart w:id="0" w:name="_Hlk120260370"/>
      <w:r w:rsidRPr="00122C8E">
        <w:rPr>
          <w:color w:val="000000"/>
          <w:sz w:val="48"/>
          <w:szCs w:val="48"/>
        </w:rPr>
        <w:t>Leitfaden</w:t>
      </w:r>
    </w:p>
    <w:p w14:paraId="6C5001DC" w14:textId="46E4068F" w:rsidR="00BA375E" w:rsidRPr="00122C8E" w:rsidRDefault="00BA375E" w:rsidP="004762A1">
      <w:pPr>
        <w:pBdr>
          <w:top w:val="nil"/>
          <w:left w:val="nil"/>
          <w:bottom w:val="nil"/>
          <w:right w:val="nil"/>
          <w:between w:val="nil"/>
        </w:pBdr>
        <w:spacing w:line="240" w:lineRule="auto"/>
        <w:jc w:val="right"/>
        <w:rPr>
          <w:color w:val="000000"/>
          <w:sz w:val="72"/>
          <w:szCs w:val="72"/>
        </w:rPr>
      </w:pPr>
      <w:r w:rsidRPr="00122C8E">
        <w:rPr>
          <w:color w:val="000000"/>
          <w:sz w:val="72"/>
          <w:szCs w:val="72"/>
        </w:rPr>
        <w:t>IDEA App „</w:t>
      </w:r>
      <w:r w:rsidR="00DA38F1" w:rsidRPr="00122C8E">
        <w:rPr>
          <w:color w:val="000000"/>
          <w:sz w:val="72"/>
          <w:szCs w:val="72"/>
        </w:rPr>
        <w:t xml:space="preserve">Geno - </w:t>
      </w:r>
      <w:r w:rsidRPr="00122C8E">
        <w:rPr>
          <w:color w:val="000000"/>
          <w:sz w:val="72"/>
          <w:szCs w:val="72"/>
        </w:rPr>
        <w:t>Aktivgeschäft“</w:t>
      </w:r>
    </w:p>
    <w:bookmarkEnd w:id="0"/>
    <w:p w14:paraId="54644354" w14:textId="77777777" w:rsidR="00245966" w:rsidRPr="00122C8E" w:rsidRDefault="00245966" w:rsidP="00245966"/>
    <w:p w14:paraId="4D6C8286" w14:textId="70767F7F" w:rsidR="00A03327" w:rsidRPr="00122C8E" w:rsidRDefault="00D61190" w:rsidP="004762A1">
      <w:pPr>
        <w:pBdr>
          <w:top w:val="nil"/>
          <w:left w:val="nil"/>
          <w:bottom w:val="nil"/>
          <w:right w:val="nil"/>
          <w:between w:val="nil"/>
        </w:pBdr>
        <w:spacing w:line="240" w:lineRule="auto"/>
        <w:ind w:firstLine="720"/>
        <w:jc w:val="right"/>
        <w:rPr>
          <w:color w:val="000000"/>
          <w:sz w:val="22"/>
        </w:rPr>
      </w:pPr>
      <w:r w:rsidRPr="00122C8E">
        <w:rPr>
          <w:color w:val="000000"/>
          <w:sz w:val="22"/>
          <w:szCs w:val="22"/>
        </w:rPr>
        <w:t>Leitfaden zur Nutzung der IDEA App „</w:t>
      </w:r>
      <w:r w:rsidR="0028789D" w:rsidRPr="00122C8E">
        <w:rPr>
          <w:color w:val="000000"/>
          <w:sz w:val="22"/>
          <w:szCs w:val="22"/>
        </w:rPr>
        <w:t xml:space="preserve">Geno - </w:t>
      </w:r>
      <w:r w:rsidRPr="00122C8E">
        <w:rPr>
          <w:color w:val="000000"/>
          <w:sz w:val="22"/>
          <w:szCs w:val="22"/>
        </w:rPr>
        <w:t xml:space="preserve">Aktivgeschäft“ </w:t>
      </w:r>
      <w:r w:rsidR="00245966" w:rsidRPr="00122C8E">
        <w:rPr>
          <w:color w:val="000000"/>
          <w:sz w:val="22"/>
          <w:szCs w:val="22"/>
        </w:rPr>
        <w:t xml:space="preserve">- Version </w:t>
      </w:r>
      <w:r w:rsidRPr="00122C8E">
        <w:rPr>
          <w:color w:val="000000"/>
          <w:sz w:val="22"/>
          <w:szCs w:val="22"/>
        </w:rPr>
        <w:t>1</w:t>
      </w:r>
      <w:r w:rsidR="00245966" w:rsidRPr="00122C8E">
        <w:rPr>
          <w:color w:val="000000"/>
          <w:sz w:val="22"/>
          <w:szCs w:val="22"/>
        </w:rPr>
        <w:t>.</w:t>
      </w:r>
      <w:r w:rsidR="005F30CD">
        <w:rPr>
          <w:color w:val="000000"/>
          <w:sz w:val="22"/>
          <w:szCs w:val="22"/>
        </w:rPr>
        <w:t>2</w:t>
      </w:r>
      <w:r w:rsidR="00AF4A8D" w:rsidRPr="00122C8E">
        <w:rPr>
          <w:color w:val="000000"/>
          <w:sz w:val="22"/>
          <w:szCs w:val="22"/>
        </w:rPr>
        <w:t>.</w:t>
      </w:r>
      <w:r w:rsidR="005F30CD">
        <w:rPr>
          <w:color w:val="000000"/>
          <w:sz w:val="22"/>
          <w:szCs w:val="22"/>
        </w:rPr>
        <w:t>1</w:t>
      </w:r>
      <w:r w:rsidR="00245966" w:rsidRPr="00122C8E">
        <w:rPr>
          <w:color w:val="000000"/>
          <w:sz w:val="22"/>
          <w:szCs w:val="22"/>
        </w:rPr>
        <w:t xml:space="preserve"> – </w:t>
      </w:r>
      <w:r w:rsidR="005F30CD">
        <w:rPr>
          <w:color w:val="000000"/>
          <w:sz w:val="22"/>
          <w:szCs w:val="22"/>
        </w:rPr>
        <w:t>10</w:t>
      </w:r>
      <w:r w:rsidR="00245966" w:rsidRPr="00122C8E">
        <w:rPr>
          <w:color w:val="000000"/>
          <w:sz w:val="22"/>
          <w:szCs w:val="22"/>
        </w:rPr>
        <w:t>.</w:t>
      </w:r>
      <w:r w:rsidR="005F30CD">
        <w:rPr>
          <w:color w:val="000000"/>
          <w:sz w:val="22"/>
          <w:szCs w:val="22"/>
        </w:rPr>
        <w:t>06</w:t>
      </w:r>
      <w:r w:rsidR="00AF4A8D" w:rsidRPr="00122C8E">
        <w:rPr>
          <w:color w:val="000000"/>
          <w:sz w:val="22"/>
          <w:szCs w:val="22"/>
        </w:rPr>
        <w:t>.20</w:t>
      </w:r>
      <w:r w:rsidR="005F30CD">
        <w:rPr>
          <w:color w:val="000000"/>
          <w:sz w:val="22"/>
          <w:szCs w:val="22"/>
        </w:rPr>
        <w:t>24</w:t>
      </w:r>
    </w:p>
    <w:p w14:paraId="3D9747FD" w14:textId="77777777" w:rsidR="00356AB4" w:rsidRPr="00122C8E" w:rsidRDefault="00356AB4" w:rsidP="00356AB4">
      <w:pPr>
        <w:rPr>
          <w:sz w:val="22"/>
        </w:rPr>
      </w:pPr>
    </w:p>
    <w:p w14:paraId="09ACEE34" w14:textId="77777777" w:rsidR="00356AB4" w:rsidRPr="00122C8E" w:rsidRDefault="00356AB4" w:rsidP="00356AB4">
      <w:pPr>
        <w:rPr>
          <w:sz w:val="22"/>
        </w:rPr>
      </w:pPr>
    </w:p>
    <w:p w14:paraId="50A12422" w14:textId="77777777" w:rsidR="00356AB4" w:rsidRPr="00122C8E" w:rsidRDefault="00356AB4" w:rsidP="00356AB4">
      <w:pPr>
        <w:rPr>
          <w:sz w:val="22"/>
        </w:rPr>
      </w:pPr>
    </w:p>
    <w:p w14:paraId="3DAC8B51" w14:textId="77777777" w:rsidR="00356AB4" w:rsidRPr="00122C8E" w:rsidRDefault="00356AB4" w:rsidP="00356AB4">
      <w:pPr>
        <w:rPr>
          <w:sz w:val="22"/>
        </w:rPr>
      </w:pPr>
    </w:p>
    <w:p w14:paraId="2C30159E" w14:textId="77777777" w:rsidR="00356AB4" w:rsidRPr="00122C8E" w:rsidRDefault="00356AB4" w:rsidP="00356AB4">
      <w:pPr>
        <w:rPr>
          <w:color w:val="000000"/>
          <w:sz w:val="22"/>
        </w:rPr>
      </w:pPr>
    </w:p>
    <w:p w14:paraId="3FAC3D93" w14:textId="2664886A" w:rsidR="00356AB4" w:rsidRPr="00122C8E" w:rsidRDefault="00356AB4" w:rsidP="00356AB4">
      <w:pPr>
        <w:tabs>
          <w:tab w:val="left" w:pos="6715"/>
        </w:tabs>
        <w:rPr>
          <w:color w:val="000000"/>
          <w:sz w:val="22"/>
        </w:rPr>
      </w:pPr>
    </w:p>
    <w:p w14:paraId="4D54605C" w14:textId="4DC3018D" w:rsidR="00356AB4" w:rsidRPr="00122C8E" w:rsidRDefault="00356AB4" w:rsidP="00356AB4">
      <w:pPr>
        <w:tabs>
          <w:tab w:val="left" w:pos="6715"/>
        </w:tabs>
        <w:rPr>
          <w:sz w:val="22"/>
        </w:rPr>
        <w:sectPr w:rsidR="00356AB4" w:rsidRPr="00122C8E" w:rsidSect="004762A1">
          <w:headerReference w:type="default" r:id="rId9"/>
          <w:footerReference w:type="default" r:id="rId10"/>
          <w:headerReference w:type="first" r:id="rId11"/>
          <w:footerReference w:type="first" r:id="rId12"/>
          <w:pgSz w:w="11907" w:h="16840" w:code="9"/>
          <w:pgMar w:top="6265" w:right="720" w:bottom="1440" w:left="720" w:header="720" w:footer="567" w:gutter="0"/>
          <w:pgNumType w:start="0"/>
          <w:cols w:space="720"/>
          <w:docGrid w:linePitch="299"/>
        </w:sectPr>
      </w:pPr>
      <w:r w:rsidRPr="00122C8E">
        <w:rPr>
          <w:sz w:val="22"/>
        </w:rPr>
        <w:tab/>
      </w:r>
    </w:p>
    <w:p w14:paraId="653D2B77" w14:textId="58A08C30" w:rsidR="00D276E3" w:rsidRPr="00122C8E" w:rsidRDefault="00245966" w:rsidP="006C69ED">
      <w:r w:rsidRPr="00122C8E">
        <w:lastRenderedPageBreak/>
        <w:fldChar w:fldCharType="begin"/>
      </w:r>
      <w:r w:rsidRPr="00122C8E">
        <w:instrText xml:space="preserve"> TOC \o "1-1" \h \z \u </w:instrText>
      </w:r>
      <w:r w:rsidRPr="00122C8E">
        <w:fldChar w:fldCharType="separate"/>
      </w:r>
    </w:p>
    <w:sdt>
      <w:sdtPr>
        <w:rPr>
          <w:rFonts w:ascii="Roboto" w:eastAsia="Roboto" w:hAnsi="Roboto" w:cs="Roboto"/>
          <w:color w:val="auto"/>
          <w:sz w:val="26"/>
          <w:szCs w:val="26"/>
        </w:rPr>
        <w:id w:val="1009797371"/>
        <w:docPartObj>
          <w:docPartGallery w:val="Table of Contents"/>
          <w:docPartUnique/>
        </w:docPartObj>
      </w:sdtPr>
      <w:sdtEndPr>
        <w:rPr>
          <w:rFonts w:eastAsiaTheme="minorHAnsi" w:cstheme="minorBidi"/>
          <w:b/>
          <w:bCs/>
          <w:sz w:val="18"/>
          <w:szCs w:val="18"/>
        </w:rPr>
      </w:sdtEndPr>
      <w:sdtContent>
        <w:p w14:paraId="4E2415C5" w14:textId="176BD006" w:rsidR="00EB3403" w:rsidRPr="00122C8E" w:rsidRDefault="00EB3403">
          <w:pPr>
            <w:pStyle w:val="Inhaltsverzeichnisberschrift"/>
            <w:rPr>
              <w:rFonts w:ascii="Roboto Medium" w:hAnsi="Roboto Medium"/>
              <w:color w:val="auto"/>
              <w:sz w:val="30"/>
              <w:szCs w:val="30"/>
            </w:rPr>
          </w:pPr>
          <w:r w:rsidRPr="00122C8E">
            <w:rPr>
              <w:rFonts w:ascii="Roboto Medium" w:hAnsi="Roboto Medium"/>
              <w:color w:val="auto"/>
              <w:sz w:val="30"/>
              <w:szCs w:val="30"/>
            </w:rPr>
            <w:t>Inhalt</w:t>
          </w:r>
        </w:p>
        <w:p w14:paraId="01763351" w14:textId="508DA3E9" w:rsidR="00EB3403" w:rsidRPr="00122C8E" w:rsidRDefault="00EB3403">
          <w:pPr>
            <w:pStyle w:val="Verzeichnis2"/>
            <w:rPr>
              <w:rFonts w:eastAsiaTheme="minorEastAsia"/>
              <w:kern w:val="2"/>
              <w:sz w:val="18"/>
              <w:szCs w:val="18"/>
              <w14:ligatures w14:val="standardContextual"/>
            </w:rPr>
          </w:pPr>
          <w:r w:rsidRPr="00122C8E">
            <w:rPr>
              <w:sz w:val="18"/>
              <w:szCs w:val="18"/>
            </w:rPr>
            <w:fldChar w:fldCharType="begin"/>
          </w:r>
          <w:r w:rsidRPr="00122C8E">
            <w:rPr>
              <w:sz w:val="18"/>
              <w:szCs w:val="18"/>
            </w:rPr>
            <w:instrText xml:space="preserve"> TOC \o "1-3" \h \z \u </w:instrText>
          </w:r>
          <w:r w:rsidRPr="00122C8E">
            <w:rPr>
              <w:sz w:val="18"/>
              <w:szCs w:val="18"/>
            </w:rPr>
            <w:fldChar w:fldCharType="separate"/>
          </w:r>
          <w:hyperlink w:anchor="_Toc168851238" w:history="1">
            <w:r w:rsidRPr="00122C8E">
              <w:rPr>
                <w:rStyle w:val="Hyperlink"/>
                <w:sz w:val="18"/>
                <w:szCs w:val="18"/>
              </w:rPr>
              <w:t>1.</w:t>
            </w:r>
            <w:r w:rsidRPr="00122C8E">
              <w:rPr>
                <w:rFonts w:eastAsiaTheme="minorEastAsia"/>
                <w:kern w:val="2"/>
                <w:sz w:val="18"/>
                <w:szCs w:val="18"/>
                <w14:ligatures w14:val="standardContextual"/>
              </w:rPr>
              <w:tab/>
            </w:r>
            <w:r w:rsidRPr="00122C8E">
              <w:rPr>
                <w:rStyle w:val="Hyperlink"/>
                <w:sz w:val="18"/>
                <w:szCs w:val="18"/>
              </w:rPr>
              <w:t>Ziel dieses Leitfadens</w:t>
            </w:r>
            <w:r w:rsidRPr="00122C8E">
              <w:rPr>
                <w:webHidden/>
                <w:sz w:val="18"/>
                <w:szCs w:val="18"/>
              </w:rPr>
              <w:tab/>
            </w:r>
            <w:r w:rsidRPr="00122C8E">
              <w:rPr>
                <w:webHidden/>
                <w:sz w:val="18"/>
                <w:szCs w:val="18"/>
              </w:rPr>
              <w:fldChar w:fldCharType="begin"/>
            </w:r>
            <w:r w:rsidRPr="00122C8E">
              <w:rPr>
                <w:webHidden/>
                <w:sz w:val="18"/>
                <w:szCs w:val="18"/>
              </w:rPr>
              <w:instrText xml:space="preserve"> PAGEREF _Toc168851238 \h </w:instrText>
            </w:r>
            <w:r w:rsidRPr="00122C8E">
              <w:rPr>
                <w:webHidden/>
                <w:sz w:val="18"/>
                <w:szCs w:val="18"/>
              </w:rPr>
            </w:r>
            <w:r w:rsidRPr="00122C8E">
              <w:rPr>
                <w:webHidden/>
                <w:sz w:val="18"/>
                <w:szCs w:val="18"/>
              </w:rPr>
              <w:fldChar w:fldCharType="separate"/>
            </w:r>
            <w:r w:rsidR="00F20007">
              <w:rPr>
                <w:noProof/>
                <w:webHidden/>
                <w:sz w:val="18"/>
                <w:szCs w:val="18"/>
              </w:rPr>
              <w:t>1</w:t>
            </w:r>
            <w:r w:rsidRPr="00122C8E">
              <w:rPr>
                <w:webHidden/>
                <w:sz w:val="18"/>
                <w:szCs w:val="18"/>
              </w:rPr>
              <w:fldChar w:fldCharType="end"/>
            </w:r>
          </w:hyperlink>
        </w:p>
        <w:p w14:paraId="2E9B6698" w14:textId="41737694" w:rsidR="00EB3403" w:rsidRPr="00122C8E" w:rsidRDefault="00000000">
          <w:pPr>
            <w:pStyle w:val="Verzeichnis2"/>
            <w:rPr>
              <w:rFonts w:eastAsiaTheme="minorEastAsia"/>
              <w:kern w:val="2"/>
              <w:sz w:val="18"/>
              <w:szCs w:val="18"/>
              <w14:ligatures w14:val="standardContextual"/>
            </w:rPr>
          </w:pPr>
          <w:hyperlink w:anchor="_Toc168851239" w:history="1">
            <w:r w:rsidR="00EB3403" w:rsidRPr="00122C8E">
              <w:rPr>
                <w:rStyle w:val="Hyperlink"/>
                <w:sz w:val="18"/>
                <w:szCs w:val="18"/>
              </w:rPr>
              <w:t>2.</w:t>
            </w:r>
            <w:r w:rsidR="00EB3403" w:rsidRPr="00122C8E">
              <w:rPr>
                <w:rFonts w:eastAsiaTheme="minorEastAsia"/>
                <w:kern w:val="2"/>
                <w:sz w:val="18"/>
                <w:szCs w:val="18"/>
                <w14:ligatures w14:val="standardContextual"/>
              </w:rPr>
              <w:tab/>
            </w:r>
            <w:r w:rsidR="00EB3403" w:rsidRPr="00122C8E">
              <w:rPr>
                <w:rStyle w:val="Hyperlink"/>
                <w:sz w:val="18"/>
                <w:szCs w:val="18"/>
              </w:rPr>
              <w:t>Inhalt der App</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_Toc168851239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2</w:t>
            </w:r>
            <w:r w:rsidR="00EB3403" w:rsidRPr="00122C8E">
              <w:rPr>
                <w:webHidden/>
                <w:sz w:val="18"/>
                <w:szCs w:val="18"/>
              </w:rPr>
              <w:fldChar w:fldCharType="end"/>
            </w:r>
          </w:hyperlink>
        </w:p>
        <w:p w14:paraId="1ABBA997" w14:textId="533D790B" w:rsidR="00EB3403" w:rsidRPr="00122C8E" w:rsidRDefault="00000000">
          <w:pPr>
            <w:pStyle w:val="Verzeichnis2"/>
            <w:rPr>
              <w:rFonts w:eastAsiaTheme="minorEastAsia"/>
              <w:kern w:val="2"/>
              <w:sz w:val="18"/>
              <w:szCs w:val="18"/>
              <w14:ligatures w14:val="standardContextual"/>
            </w:rPr>
          </w:pPr>
          <w:hyperlink w:anchor="_Toc168851240" w:history="1">
            <w:r w:rsidR="00EB3403" w:rsidRPr="00122C8E">
              <w:rPr>
                <w:rStyle w:val="Hyperlink"/>
                <w:sz w:val="18"/>
                <w:szCs w:val="18"/>
              </w:rPr>
              <w:t>3.</w:t>
            </w:r>
            <w:r w:rsidR="00EB3403" w:rsidRPr="00122C8E">
              <w:rPr>
                <w:rFonts w:eastAsiaTheme="minorEastAsia"/>
                <w:kern w:val="2"/>
                <w:sz w:val="18"/>
                <w:szCs w:val="18"/>
                <w14:ligatures w14:val="standardContextual"/>
              </w:rPr>
              <w:tab/>
            </w:r>
            <w:r w:rsidR="00EB3403" w:rsidRPr="00122C8E">
              <w:rPr>
                <w:rStyle w:val="Hyperlink"/>
                <w:sz w:val="18"/>
                <w:szCs w:val="18"/>
              </w:rPr>
              <w:t>Installation und Update einer IDEA-App</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_Toc168851240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3</w:t>
            </w:r>
            <w:r w:rsidR="00EB3403" w:rsidRPr="00122C8E">
              <w:rPr>
                <w:webHidden/>
                <w:sz w:val="18"/>
                <w:szCs w:val="18"/>
              </w:rPr>
              <w:fldChar w:fldCharType="end"/>
            </w:r>
          </w:hyperlink>
        </w:p>
        <w:p w14:paraId="2C65D911" w14:textId="1C9BD3A1" w:rsidR="00EB3403" w:rsidRPr="00122C8E" w:rsidRDefault="00000000">
          <w:pPr>
            <w:pStyle w:val="Verzeichnis2"/>
            <w:rPr>
              <w:rFonts w:eastAsiaTheme="minorEastAsia"/>
              <w:kern w:val="2"/>
              <w:sz w:val="18"/>
              <w:szCs w:val="18"/>
              <w14:ligatures w14:val="standardContextual"/>
            </w:rPr>
          </w:pPr>
          <w:hyperlink w:anchor="_Toc168851241" w:history="1">
            <w:r w:rsidR="00EB3403" w:rsidRPr="00122C8E">
              <w:rPr>
                <w:rStyle w:val="Hyperlink"/>
                <w:rFonts w:cstheme="minorHAnsi"/>
                <w:sz w:val="18"/>
                <w:szCs w:val="18"/>
              </w:rPr>
              <w:t>4.</w:t>
            </w:r>
            <w:r w:rsidR="00EB3403" w:rsidRPr="00122C8E">
              <w:rPr>
                <w:rFonts w:eastAsiaTheme="minorEastAsia"/>
                <w:kern w:val="2"/>
                <w:sz w:val="18"/>
                <w:szCs w:val="18"/>
                <w14:ligatures w14:val="standardContextual"/>
              </w:rPr>
              <w:tab/>
            </w:r>
            <w:r w:rsidR="00EB3403" w:rsidRPr="00122C8E">
              <w:rPr>
                <w:rStyle w:val="Hyperlink"/>
                <w:rFonts w:cstheme="minorHAnsi"/>
                <w:sz w:val="18"/>
                <w:szCs w:val="18"/>
              </w:rPr>
              <w:t>Start der App und Überblick über den Workflow</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_Toc168851241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4</w:t>
            </w:r>
            <w:r w:rsidR="00EB3403" w:rsidRPr="00122C8E">
              <w:rPr>
                <w:webHidden/>
                <w:sz w:val="18"/>
                <w:szCs w:val="18"/>
              </w:rPr>
              <w:fldChar w:fldCharType="end"/>
            </w:r>
          </w:hyperlink>
        </w:p>
        <w:p w14:paraId="5A451CC8" w14:textId="603482AC" w:rsidR="00EB3403" w:rsidRPr="00122C8E" w:rsidRDefault="00000000">
          <w:pPr>
            <w:pStyle w:val="Verzeichnis2"/>
            <w:rPr>
              <w:rFonts w:eastAsiaTheme="minorEastAsia"/>
              <w:kern w:val="2"/>
              <w:sz w:val="18"/>
              <w:szCs w:val="18"/>
              <w14:ligatures w14:val="standardContextual"/>
            </w:rPr>
          </w:pPr>
          <w:hyperlink w:anchor="_Toc168851242" w:history="1">
            <w:r w:rsidR="00EB3403" w:rsidRPr="00122C8E">
              <w:rPr>
                <w:rStyle w:val="Hyperlink"/>
                <w:sz w:val="18"/>
                <w:szCs w:val="18"/>
              </w:rPr>
              <w:t>5.</w:t>
            </w:r>
            <w:r w:rsidR="00EB3403" w:rsidRPr="00122C8E">
              <w:rPr>
                <w:rFonts w:eastAsiaTheme="minorEastAsia"/>
                <w:kern w:val="2"/>
                <w:sz w:val="18"/>
                <w:szCs w:val="18"/>
                <w14:ligatures w14:val="standardContextual"/>
              </w:rPr>
              <w:tab/>
            </w:r>
            <w:r w:rsidR="00EB3403" w:rsidRPr="00122C8E">
              <w:rPr>
                <w:rStyle w:val="Hyperlink"/>
                <w:sz w:val="18"/>
                <w:szCs w:val="18"/>
              </w:rPr>
              <w:t>Projekte verwalten und Projekt auswählen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_Toc168851242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6</w:t>
            </w:r>
            <w:r w:rsidR="00EB3403" w:rsidRPr="00122C8E">
              <w:rPr>
                <w:webHidden/>
                <w:sz w:val="18"/>
                <w:szCs w:val="18"/>
              </w:rPr>
              <w:fldChar w:fldCharType="end"/>
            </w:r>
          </w:hyperlink>
        </w:p>
        <w:p w14:paraId="286DFE4F" w14:textId="01D89404" w:rsidR="00EB3403" w:rsidRPr="00122C8E" w:rsidRDefault="00000000">
          <w:pPr>
            <w:pStyle w:val="Verzeichnis3"/>
            <w:tabs>
              <w:tab w:val="left" w:pos="960"/>
              <w:tab w:val="right" w:leader="dot" w:pos="10457"/>
            </w:tabs>
            <w:rPr>
              <w:rFonts w:eastAsiaTheme="minorEastAsia"/>
              <w:kern w:val="2"/>
              <w:sz w:val="18"/>
              <w:szCs w:val="18"/>
              <w14:ligatures w14:val="standardContextual"/>
            </w:rPr>
          </w:pPr>
          <w:hyperlink w:anchor="_Toc168851243" w:history="1">
            <w:r w:rsidR="00EB3403" w:rsidRPr="00122C8E">
              <w:rPr>
                <w:rStyle w:val="Hyperlink"/>
                <w:sz w:val="18"/>
                <w:szCs w:val="18"/>
              </w:rPr>
              <w:t>1.</w:t>
            </w:r>
            <w:r w:rsidR="00EB3403" w:rsidRPr="00122C8E">
              <w:rPr>
                <w:rFonts w:eastAsiaTheme="minorEastAsia"/>
                <w:kern w:val="2"/>
                <w:sz w:val="18"/>
                <w:szCs w:val="18"/>
                <w14:ligatures w14:val="standardContextual"/>
              </w:rPr>
              <w:tab/>
            </w:r>
            <w:r w:rsidR="00EB3403" w:rsidRPr="00122C8E">
              <w:rPr>
                <w:rStyle w:val="Hyperlink"/>
                <w:sz w:val="18"/>
                <w:szCs w:val="18"/>
              </w:rPr>
              <w:t>Projekte verwalten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_Toc168851243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6</w:t>
            </w:r>
            <w:r w:rsidR="00EB3403" w:rsidRPr="00122C8E">
              <w:rPr>
                <w:webHidden/>
                <w:sz w:val="18"/>
                <w:szCs w:val="18"/>
              </w:rPr>
              <w:fldChar w:fldCharType="end"/>
            </w:r>
          </w:hyperlink>
        </w:p>
        <w:p w14:paraId="1EC1F02C" w14:textId="2A19691B" w:rsidR="00EB3403" w:rsidRPr="00122C8E" w:rsidRDefault="00000000">
          <w:pPr>
            <w:pStyle w:val="Verzeichnis3"/>
            <w:tabs>
              <w:tab w:val="left" w:pos="960"/>
              <w:tab w:val="right" w:leader="dot" w:pos="10457"/>
            </w:tabs>
            <w:rPr>
              <w:rFonts w:eastAsiaTheme="minorEastAsia"/>
              <w:kern w:val="2"/>
              <w:sz w:val="18"/>
              <w:szCs w:val="18"/>
              <w14:ligatures w14:val="standardContextual"/>
            </w:rPr>
          </w:pPr>
          <w:hyperlink w:anchor="_Toc168851244" w:history="1">
            <w:r w:rsidR="00EB3403" w:rsidRPr="00122C8E">
              <w:rPr>
                <w:rStyle w:val="Hyperlink"/>
                <w:sz w:val="18"/>
                <w:szCs w:val="18"/>
              </w:rPr>
              <w:t>2.</w:t>
            </w:r>
            <w:r w:rsidR="00EB3403" w:rsidRPr="00122C8E">
              <w:rPr>
                <w:rFonts w:eastAsiaTheme="minorEastAsia"/>
                <w:kern w:val="2"/>
                <w:sz w:val="18"/>
                <w:szCs w:val="18"/>
                <w14:ligatures w14:val="standardContextual"/>
              </w:rPr>
              <w:tab/>
            </w:r>
            <w:r w:rsidR="00EB3403" w:rsidRPr="00122C8E">
              <w:rPr>
                <w:rStyle w:val="Hyperlink"/>
                <w:sz w:val="18"/>
                <w:szCs w:val="18"/>
              </w:rPr>
              <w:t>Prüfung auswählen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_Toc168851244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8</w:t>
            </w:r>
            <w:r w:rsidR="00EB3403" w:rsidRPr="00122C8E">
              <w:rPr>
                <w:webHidden/>
                <w:sz w:val="18"/>
                <w:szCs w:val="18"/>
              </w:rPr>
              <w:fldChar w:fldCharType="end"/>
            </w:r>
          </w:hyperlink>
        </w:p>
        <w:p w14:paraId="112788CD" w14:textId="17BFAB00" w:rsidR="00EB3403" w:rsidRPr="00122C8E" w:rsidRDefault="00000000">
          <w:pPr>
            <w:pStyle w:val="Verzeichnis2"/>
            <w:rPr>
              <w:rFonts w:eastAsiaTheme="minorEastAsia"/>
              <w:kern w:val="2"/>
              <w:sz w:val="18"/>
              <w:szCs w:val="18"/>
              <w14:ligatures w14:val="standardContextual"/>
            </w:rPr>
          </w:pPr>
          <w:hyperlink w:anchor="_Toc168851245" w:history="1">
            <w:r w:rsidR="00EB3403" w:rsidRPr="00122C8E">
              <w:rPr>
                <w:rStyle w:val="Hyperlink"/>
                <w:sz w:val="18"/>
                <w:szCs w:val="18"/>
              </w:rPr>
              <w:t>6.</w:t>
            </w:r>
            <w:r w:rsidR="00EB3403" w:rsidRPr="00122C8E">
              <w:rPr>
                <w:rFonts w:eastAsiaTheme="minorEastAsia"/>
                <w:kern w:val="2"/>
                <w:sz w:val="18"/>
                <w:szCs w:val="18"/>
                <w14:ligatures w14:val="standardContextual"/>
              </w:rPr>
              <w:tab/>
            </w:r>
            <w:r w:rsidR="00EB3403" w:rsidRPr="00122C8E">
              <w:rPr>
                <w:rStyle w:val="Hyperlink"/>
                <w:sz w:val="18"/>
                <w:szCs w:val="18"/>
              </w:rPr>
              <w:t>Datenanforderung erstellen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_Toc168851245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9</w:t>
            </w:r>
            <w:r w:rsidR="00EB3403" w:rsidRPr="00122C8E">
              <w:rPr>
                <w:webHidden/>
                <w:sz w:val="18"/>
                <w:szCs w:val="18"/>
              </w:rPr>
              <w:fldChar w:fldCharType="end"/>
            </w:r>
          </w:hyperlink>
        </w:p>
        <w:p w14:paraId="34B7D885" w14:textId="0DAB5CC1" w:rsidR="00EB3403" w:rsidRPr="00122C8E" w:rsidRDefault="00000000">
          <w:pPr>
            <w:pStyle w:val="Verzeichnis2"/>
            <w:rPr>
              <w:rFonts w:eastAsiaTheme="minorEastAsia"/>
              <w:kern w:val="2"/>
              <w:sz w:val="18"/>
              <w:szCs w:val="18"/>
              <w14:ligatures w14:val="standardContextual"/>
            </w:rPr>
          </w:pPr>
          <w:hyperlink w:anchor="_Toc168851246" w:history="1">
            <w:r w:rsidR="00EB3403" w:rsidRPr="00122C8E">
              <w:rPr>
                <w:rStyle w:val="Hyperlink"/>
                <w:sz w:val="18"/>
                <w:szCs w:val="18"/>
              </w:rPr>
              <w:t>7.</w:t>
            </w:r>
            <w:r w:rsidR="00EB3403" w:rsidRPr="00122C8E">
              <w:rPr>
                <w:rFonts w:eastAsiaTheme="minorEastAsia"/>
                <w:kern w:val="2"/>
                <w:sz w:val="18"/>
                <w:szCs w:val="18"/>
                <w14:ligatures w14:val="standardContextual"/>
              </w:rPr>
              <w:tab/>
            </w:r>
            <w:r w:rsidR="00EB3403" w:rsidRPr="00122C8E">
              <w:rPr>
                <w:rStyle w:val="Hyperlink"/>
                <w:sz w:val="18"/>
                <w:szCs w:val="18"/>
              </w:rPr>
              <w:t>Daten importieren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_Toc168851246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10</w:t>
            </w:r>
            <w:r w:rsidR="00EB3403" w:rsidRPr="00122C8E">
              <w:rPr>
                <w:webHidden/>
                <w:sz w:val="18"/>
                <w:szCs w:val="18"/>
              </w:rPr>
              <w:fldChar w:fldCharType="end"/>
            </w:r>
          </w:hyperlink>
        </w:p>
        <w:p w14:paraId="0BFA3B10" w14:textId="092B3357" w:rsidR="00EB3403" w:rsidRPr="00122C8E" w:rsidRDefault="00000000">
          <w:pPr>
            <w:pStyle w:val="Verzeichnis3"/>
            <w:tabs>
              <w:tab w:val="left" w:pos="960"/>
              <w:tab w:val="right" w:leader="dot" w:pos="10457"/>
            </w:tabs>
            <w:rPr>
              <w:rFonts w:eastAsiaTheme="minorEastAsia"/>
              <w:kern w:val="2"/>
              <w:sz w:val="18"/>
              <w:szCs w:val="18"/>
              <w14:ligatures w14:val="standardContextual"/>
            </w:rPr>
          </w:pPr>
          <w:hyperlink w:anchor="_Toc168851247" w:history="1">
            <w:r w:rsidR="00EB3403" w:rsidRPr="00122C8E">
              <w:rPr>
                <w:rStyle w:val="Hyperlink"/>
                <w:sz w:val="18"/>
                <w:szCs w:val="18"/>
              </w:rPr>
              <w:t>1.</w:t>
            </w:r>
            <w:r w:rsidR="00EB3403" w:rsidRPr="00122C8E">
              <w:rPr>
                <w:rFonts w:eastAsiaTheme="minorEastAsia"/>
                <w:kern w:val="2"/>
                <w:sz w:val="18"/>
                <w:szCs w:val="18"/>
                <w14:ligatures w14:val="standardContextual"/>
              </w:rPr>
              <w:tab/>
            </w:r>
            <w:r w:rsidR="00EB3403" w:rsidRPr="00122C8E">
              <w:rPr>
                <w:rStyle w:val="Hyperlink"/>
                <w:sz w:val="18"/>
                <w:szCs w:val="18"/>
              </w:rPr>
              <w:t>Aktivgeschäft – Aktivgeschäft</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_Toc168851247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11</w:t>
            </w:r>
            <w:r w:rsidR="00EB3403" w:rsidRPr="00122C8E">
              <w:rPr>
                <w:webHidden/>
                <w:sz w:val="18"/>
                <w:szCs w:val="18"/>
              </w:rPr>
              <w:fldChar w:fldCharType="end"/>
            </w:r>
          </w:hyperlink>
        </w:p>
        <w:p w14:paraId="19B89900" w14:textId="6CDE21B4" w:rsidR="00EB3403" w:rsidRPr="00122C8E" w:rsidRDefault="00000000">
          <w:pPr>
            <w:pStyle w:val="Verzeichnis3"/>
            <w:tabs>
              <w:tab w:val="left" w:pos="960"/>
              <w:tab w:val="right" w:leader="dot" w:pos="10457"/>
            </w:tabs>
            <w:rPr>
              <w:rFonts w:eastAsiaTheme="minorEastAsia"/>
              <w:kern w:val="2"/>
              <w:sz w:val="18"/>
              <w:szCs w:val="18"/>
              <w14:ligatures w14:val="standardContextual"/>
            </w:rPr>
          </w:pPr>
          <w:hyperlink w:anchor="_Toc168851248" w:history="1">
            <w:r w:rsidR="00EB3403" w:rsidRPr="00122C8E">
              <w:rPr>
                <w:rStyle w:val="Hyperlink"/>
                <w:sz w:val="18"/>
                <w:szCs w:val="18"/>
              </w:rPr>
              <w:t>2.</w:t>
            </w:r>
            <w:r w:rsidR="00EB3403" w:rsidRPr="00122C8E">
              <w:rPr>
                <w:rFonts w:eastAsiaTheme="minorEastAsia"/>
                <w:kern w:val="2"/>
                <w:sz w:val="18"/>
                <w:szCs w:val="18"/>
                <w14:ligatures w14:val="standardContextual"/>
              </w:rPr>
              <w:tab/>
            </w:r>
            <w:r w:rsidR="00EB3403" w:rsidRPr="00122C8E">
              <w:rPr>
                <w:rStyle w:val="Hyperlink"/>
                <w:sz w:val="18"/>
                <w:szCs w:val="18"/>
              </w:rPr>
              <w:t>Start des Imports und der Aufbereitung</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_Toc168851248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14</w:t>
            </w:r>
            <w:r w:rsidR="00EB3403" w:rsidRPr="00122C8E">
              <w:rPr>
                <w:webHidden/>
                <w:sz w:val="18"/>
                <w:szCs w:val="18"/>
              </w:rPr>
              <w:fldChar w:fldCharType="end"/>
            </w:r>
          </w:hyperlink>
        </w:p>
        <w:p w14:paraId="59D253B7" w14:textId="7B45065A" w:rsidR="00EB3403" w:rsidRPr="00122C8E" w:rsidRDefault="00000000">
          <w:pPr>
            <w:pStyle w:val="Verzeichnis2"/>
            <w:rPr>
              <w:rFonts w:eastAsiaTheme="minorEastAsia"/>
              <w:kern w:val="2"/>
              <w:sz w:val="18"/>
              <w:szCs w:val="18"/>
              <w14:ligatures w14:val="standardContextual"/>
            </w:rPr>
          </w:pPr>
          <w:hyperlink w:anchor="_Toc168851249" w:history="1">
            <w:r w:rsidR="00EB3403" w:rsidRPr="00122C8E">
              <w:rPr>
                <w:rStyle w:val="Hyperlink"/>
                <w:sz w:val="18"/>
                <w:szCs w:val="18"/>
              </w:rPr>
              <w:t>8.</w:t>
            </w:r>
            <w:r w:rsidR="00EB3403" w:rsidRPr="00122C8E">
              <w:rPr>
                <w:rFonts w:eastAsiaTheme="minorEastAsia"/>
                <w:kern w:val="2"/>
                <w:sz w:val="18"/>
                <w:szCs w:val="18"/>
                <w14:ligatures w14:val="standardContextual"/>
              </w:rPr>
              <w:tab/>
            </w:r>
            <w:r w:rsidR="00EB3403" w:rsidRPr="00122C8E">
              <w:rPr>
                <w:rStyle w:val="Hyperlink"/>
                <w:sz w:val="18"/>
                <w:szCs w:val="18"/>
              </w:rPr>
              <w:t>Mehrperiodenaufbereitung</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_Toc168851249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17</w:t>
            </w:r>
            <w:r w:rsidR="00EB3403" w:rsidRPr="00122C8E">
              <w:rPr>
                <w:webHidden/>
                <w:sz w:val="18"/>
                <w:szCs w:val="18"/>
              </w:rPr>
              <w:fldChar w:fldCharType="end"/>
            </w:r>
          </w:hyperlink>
        </w:p>
        <w:p w14:paraId="74E26E97" w14:textId="1774D24E" w:rsidR="00EB3403" w:rsidRPr="00122C8E" w:rsidRDefault="00000000">
          <w:pPr>
            <w:pStyle w:val="Verzeichnis2"/>
            <w:rPr>
              <w:rFonts w:eastAsiaTheme="minorEastAsia"/>
              <w:kern w:val="2"/>
              <w:sz w:val="18"/>
              <w:szCs w:val="18"/>
              <w14:ligatures w14:val="standardContextual"/>
            </w:rPr>
          </w:pPr>
          <w:hyperlink w:anchor="_Toc168851250" w:history="1">
            <w:r w:rsidR="00EB3403" w:rsidRPr="00122C8E">
              <w:rPr>
                <w:rStyle w:val="Hyperlink"/>
                <w:sz w:val="18"/>
                <w:szCs w:val="18"/>
              </w:rPr>
              <w:t>9.</w:t>
            </w:r>
            <w:r w:rsidR="00EB3403" w:rsidRPr="00122C8E">
              <w:rPr>
                <w:rFonts w:eastAsiaTheme="minorEastAsia"/>
                <w:kern w:val="2"/>
                <w:sz w:val="18"/>
                <w:szCs w:val="18"/>
                <w14:ligatures w14:val="standardContextual"/>
              </w:rPr>
              <w:tab/>
            </w:r>
            <w:r w:rsidR="00EB3403" w:rsidRPr="00122C8E">
              <w:rPr>
                <w:rStyle w:val="Hyperlink"/>
                <w:sz w:val="18"/>
                <w:szCs w:val="18"/>
              </w:rPr>
              <w:t>Prüfungsschritte ausführen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_Toc168851250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18</w:t>
            </w:r>
            <w:r w:rsidR="00EB3403" w:rsidRPr="00122C8E">
              <w:rPr>
                <w:webHidden/>
                <w:sz w:val="18"/>
                <w:szCs w:val="18"/>
              </w:rPr>
              <w:fldChar w:fldCharType="end"/>
            </w:r>
          </w:hyperlink>
        </w:p>
        <w:p w14:paraId="2DB99244" w14:textId="6D6DC8D7" w:rsidR="00EB3403" w:rsidRPr="00122C8E" w:rsidRDefault="00000000">
          <w:pPr>
            <w:pStyle w:val="Verzeichnis3"/>
            <w:tabs>
              <w:tab w:val="left" w:pos="960"/>
              <w:tab w:val="right" w:leader="dot" w:pos="10457"/>
            </w:tabs>
            <w:rPr>
              <w:rFonts w:eastAsiaTheme="minorEastAsia"/>
              <w:kern w:val="2"/>
              <w:sz w:val="18"/>
              <w:szCs w:val="18"/>
              <w14:ligatures w14:val="standardContextual"/>
            </w:rPr>
          </w:pPr>
          <w:hyperlink w:anchor="_Toc168851251" w:history="1">
            <w:r w:rsidR="00EB3403" w:rsidRPr="00122C8E">
              <w:rPr>
                <w:rStyle w:val="Hyperlink"/>
                <w:sz w:val="18"/>
                <w:szCs w:val="18"/>
              </w:rPr>
              <w:t>1.</w:t>
            </w:r>
            <w:r w:rsidR="00EB3403" w:rsidRPr="00122C8E">
              <w:rPr>
                <w:rFonts w:eastAsiaTheme="minorEastAsia"/>
                <w:kern w:val="2"/>
                <w:sz w:val="18"/>
                <w:szCs w:val="18"/>
                <w14:ligatures w14:val="standardContextual"/>
              </w:rPr>
              <w:tab/>
            </w:r>
            <w:r w:rsidR="00EB3403" w:rsidRPr="00122C8E">
              <w:rPr>
                <w:rStyle w:val="Hyperlink"/>
                <w:sz w:val="18"/>
                <w:szCs w:val="18"/>
              </w:rPr>
              <w:t>Zugewiesene Dateien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_Toc168851251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18</w:t>
            </w:r>
            <w:r w:rsidR="00EB3403" w:rsidRPr="00122C8E">
              <w:rPr>
                <w:webHidden/>
                <w:sz w:val="18"/>
                <w:szCs w:val="18"/>
              </w:rPr>
              <w:fldChar w:fldCharType="end"/>
            </w:r>
          </w:hyperlink>
        </w:p>
        <w:p w14:paraId="432CF479" w14:textId="5C93F7C7" w:rsidR="00EB3403" w:rsidRPr="00122C8E" w:rsidRDefault="00000000">
          <w:pPr>
            <w:pStyle w:val="Verzeichnis3"/>
            <w:tabs>
              <w:tab w:val="left" w:pos="960"/>
              <w:tab w:val="right" w:leader="dot" w:pos="10457"/>
            </w:tabs>
            <w:rPr>
              <w:rFonts w:eastAsiaTheme="minorEastAsia"/>
              <w:kern w:val="2"/>
              <w:sz w:val="18"/>
              <w:szCs w:val="18"/>
              <w14:ligatures w14:val="standardContextual"/>
            </w:rPr>
          </w:pPr>
          <w:hyperlink w:anchor="_Toc168851252" w:history="1">
            <w:r w:rsidR="00EB3403" w:rsidRPr="00122C8E">
              <w:rPr>
                <w:rStyle w:val="Hyperlink"/>
                <w:sz w:val="18"/>
                <w:szCs w:val="18"/>
              </w:rPr>
              <w:t>2.</w:t>
            </w:r>
            <w:r w:rsidR="00EB3403" w:rsidRPr="00122C8E">
              <w:rPr>
                <w:rFonts w:eastAsiaTheme="minorEastAsia"/>
                <w:kern w:val="2"/>
                <w:sz w:val="18"/>
                <w:szCs w:val="18"/>
                <w14:ligatures w14:val="standardContextual"/>
              </w:rPr>
              <w:tab/>
            </w:r>
            <w:r w:rsidR="00EB3403" w:rsidRPr="00122C8E">
              <w:rPr>
                <w:rStyle w:val="Hyperlink"/>
                <w:sz w:val="18"/>
                <w:szCs w:val="18"/>
              </w:rPr>
              <w:t>Eingabe von Parametern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_Toc168851252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19</w:t>
            </w:r>
            <w:r w:rsidR="00EB3403" w:rsidRPr="00122C8E">
              <w:rPr>
                <w:webHidden/>
                <w:sz w:val="18"/>
                <w:szCs w:val="18"/>
              </w:rPr>
              <w:fldChar w:fldCharType="end"/>
            </w:r>
          </w:hyperlink>
        </w:p>
        <w:p w14:paraId="2EABA185" w14:textId="086E14D3" w:rsidR="00EB3403" w:rsidRPr="00122C8E" w:rsidRDefault="00000000">
          <w:pPr>
            <w:pStyle w:val="Verzeichnis3"/>
            <w:tabs>
              <w:tab w:val="left" w:pos="960"/>
              <w:tab w:val="right" w:leader="dot" w:pos="10457"/>
            </w:tabs>
            <w:rPr>
              <w:rFonts w:eastAsiaTheme="minorEastAsia"/>
              <w:kern w:val="2"/>
              <w:sz w:val="18"/>
              <w:szCs w:val="18"/>
              <w14:ligatures w14:val="standardContextual"/>
            </w:rPr>
          </w:pPr>
          <w:hyperlink w:anchor="_Toc168851253" w:history="1">
            <w:r w:rsidR="00EB3403" w:rsidRPr="00122C8E">
              <w:rPr>
                <w:rStyle w:val="Hyperlink"/>
                <w:sz w:val="18"/>
                <w:szCs w:val="18"/>
              </w:rPr>
              <w:t>3.</w:t>
            </w:r>
            <w:r w:rsidR="00EB3403" w:rsidRPr="00122C8E">
              <w:rPr>
                <w:rFonts w:eastAsiaTheme="minorEastAsia"/>
                <w:kern w:val="2"/>
                <w:sz w:val="18"/>
                <w:szCs w:val="18"/>
                <w14:ligatures w14:val="standardContextual"/>
              </w:rPr>
              <w:tab/>
            </w:r>
            <w:r w:rsidR="00EB3403" w:rsidRPr="00122C8E">
              <w:rPr>
                <w:rStyle w:val="Hyperlink"/>
                <w:sz w:val="18"/>
                <w:szCs w:val="18"/>
              </w:rPr>
              <w:t>Ausführung von Prüfungsschritten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_Toc168851253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20</w:t>
            </w:r>
            <w:r w:rsidR="00EB3403" w:rsidRPr="00122C8E">
              <w:rPr>
                <w:webHidden/>
                <w:sz w:val="18"/>
                <w:szCs w:val="18"/>
              </w:rPr>
              <w:fldChar w:fldCharType="end"/>
            </w:r>
          </w:hyperlink>
        </w:p>
        <w:p w14:paraId="096043CF" w14:textId="5EEAD1C0" w:rsidR="00EB3403" w:rsidRPr="00122C8E" w:rsidRDefault="00000000">
          <w:pPr>
            <w:pStyle w:val="Verzeichnis2"/>
            <w:rPr>
              <w:rFonts w:eastAsiaTheme="minorEastAsia"/>
              <w:kern w:val="2"/>
              <w:sz w:val="18"/>
              <w:szCs w:val="18"/>
              <w14:ligatures w14:val="standardContextual"/>
            </w:rPr>
          </w:pPr>
          <w:hyperlink w:anchor="_Toc168851254" w:history="1">
            <w:r w:rsidR="00EB3403" w:rsidRPr="00122C8E">
              <w:rPr>
                <w:rStyle w:val="Hyperlink"/>
                <w:sz w:val="18"/>
                <w:szCs w:val="18"/>
              </w:rPr>
              <w:t>10.</w:t>
            </w:r>
            <w:r w:rsidR="00EB3403" w:rsidRPr="00122C8E">
              <w:rPr>
                <w:rFonts w:eastAsiaTheme="minorEastAsia"/>
                <w:kern w:val="2"/>
                <w:sz w:val="18"/>
                <w:szCs w:val="18"/>
                <w14:ligatures w14:val="standardContextual"/>
              </w:rPr>
              <w:tab/>
            </w:r>
            <w:r w:rsidR="00EB3403" w:rsidRPr="00122C8E">
              <w:rPr>
                <w:rStyle w:val="Hyperlink"/>
                <w:sz w:val="18"/>
                <w:szCs w:val="18"/>
              </w:rPr>
              <w:t>Prüfungsschritt-Ergebnisse analysieren</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_Toc168851254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21</w:t>
            </w:r>
            <w:r w:rsidR="00EB3403" w:rsidRPr="00122C8E">
              <w:rPr>
                <w:webHidden/>
                <w:sz w:val="18"/>
                <w:szCs w:val="18"/>
              </w:rPr>
              <w:fldChar w:fldCharType="end"/>
            </w:r>
          </w:hyperlink>
        </w:p>
        <w:p w14:paraId="4D162388" w14:textId="7CFC922F" w:rsidR="00EB3403" w:rsidRPr="00122C8E" w:rsidRDefault="00000000">
          <w:pPr>
            <w:pStyle w:val="Verzeichnis2"/>
            <w:rPr>
              <w:rFonts w:eastAsiaTheme="minorEastAsia"/>
              <w:kern w:val="2"/>
              <w:sz w:val="18"/>
              <w:szCs w:val="18"/>
              <w14:ligatures w14:val="standardContextual"/>
            </w:rPr>
          </w:pPr>
          <w:hyperlink w:anchor="_Toc168851255" w:history="1">
            <w:r w:rsidR="00EB3403" w:rsidRPr="00122C8E">
              <w:rPr>
                <w:rStyle w:val="Hyperlink"/>
                <w:sz w:val="18"/>
                <w:szCs w:val="18"/>
              </w:rPr>
              <w:t>11.</w:t>
            </w:r>
            <w:r w:rsidR="00EB3403" w:rsidRPr="00122C8E">
              <w:rPr>
                <w:rFonts w:eastAsiaTheme="minorEastAsia"/>
                <w:kern w:val="2"/>
                <w:sz w:val="18"/>
                <w:szCs w:val="18"/>
                <w14:ligatures w14:val="standardContextual"/>
              </w:rPr>
              <w:tab/>
            </w:r>
            <w:r w:rsidR="00EB3403" w:rsidRPr="00122C8E">
              <w:rPr>
                <w:rStyle w:val="Hyperlink"/>
                <w:sz w:val="18"/>
                <w:szCs w:val="18"/>
              </w:rPr>
              <w:t>DPI/Anzeigeskalierung</w:t>
            </w:r>
            <w:r w:rsidR="00EB3403" w:rsidRPr="00122C8E">
              <w:rPr>
                <w:webHidden/>
                <w:sz w:val="18"/>
                <w:szCs w:val="18"/>
              </w:rPr>
              <w:tab/>
            </w:r>
            <w:r w:rsidR="00EB3403" w:rsidRPr="00122C8E">
              <w:rPr>
                <w:webHidden/>
                <w:sz w:val="18"/>
                <w:szCs w:val="18"/>
              </w:rPr>
              <w:fldChar w:fldCharType="begin"/>
            </w:r>
            <w:r w:rsidR="00EB3403" w:rsidRPr="00122C8E">
              <w:rPr>
                <w:webHidden/>
                <w:sz w:val="18"/>
                <w:szCs w:val="18"/>
              </w:rPr>
              <w:instrText xml:space="preserve"> PAGEREF _Toc168851255 \h </w:instrText>
            </w:r>
            <w:r w:rsidR="00EB3403" w:rsidRPr="00122C8E">
              <w:rPr>
                <w:webHidden/>
                <w:sz w:val="18"/>
                <w:szCs w:val="18"/>
              </w:rPr>
            </w:r>
            <w:r w:rsidR="00EB3403" w:rsidRPr="00122C8E">
              <w:rPr>
                <w:webHidden/>
                <w:sz w:val="18"/>
                <w:szCs w:val="18"/>
              </w:rPr>
              <w:fldChar w:fldCharType="separate"/>
            </w:r>
            <w:r w:rsidR="00F20007">
              <w:rPr>
                <w:noProof/>
                <w:webHidden/>
                <w:sz w:val="18"/>
                <w:szCs w:val="18"/>
              </w:rPr>
              <w:t>22</w:t>
            </w:r>
            <w:r w:rsidR="00EB3403" w:rsidRPr="00122C8E">
              <w:rPr>
                <w:webHidden/>
                <w:sz w:val="18"/>
                <w:szCs w:val="18"/>
              </w:rPr>
              <w:fldChar w:fldCharType="end"/>
            </w:r>
          </w:hyperlink>
        </w:p>
        <w:p w14:paraId="59641529" w14:textId="110F6A40" w:rsidR="00EB3403" w:rsidRPr="00122C8E" w:rsidRDefault="00EB3403">
          <w:pPr>
            <w:rPr>
              <w:sz w:val="18"/>
              <w:szCs w:val="18"/>
            </w:rPr>
          </w:pPr>
          <w:r w:rsidRPr="00122C8E">
            <w:rPr>
              <w:b/>
              <w:bCs/>
              <w:sz w:val="18"/>
              <w:szCs w:val="18"/>
            </w:rPr>
            <w:fldChar w:fldCharType="end"/>
          </w:r>
        </w:p>
      </w:sdtContent>
    </w:sdt>
    <w:p w14:paraId="14252887" w14:textId="3CC55D16" w:rsidR="00245966" w:rsidRPr="00122C8E" w:rsidRDefault="00245966" w:rsidP="00245966">
      <w:r w:rsidRPr="00122C8E">
        <w:fldChar w:fldCharType="end"/>
      </w:r>
    </w:p>
    <w:p w14:paraId="70906E20" w14:textId="5E9072F2" w:rsidR="00BA375E" w:rsidRPr="00122C8E" w:rsidRDefault="00BA375E">
      <w:pPr>
        <w:rPr>
          <w:rFonts w:cstheme="minorHAnsi"/>
        </w:rPr>
      </w:pPr>
      <w:r w:rsidRPr="00122C8E">
        <w:rPr>
          <w:rFonts w:cstheme="minorHAnsi"/>
        </w:rPr>
        <w:br w:type="page"/>
      </w:r>
    </w:p>
    <w:p w14:paraId="6FDDAC78" w14:textId="7324E70F" w:rsidR="004633C7" w:rsidRPr="00122C8E" w:rsidRDefault="00D61190" w:rsidP="00FB1A7A">
      <w:pPr>
        <w:pStyle w:val="berschrift2"/>
      </w:pPr>
      <w:bookmarkStart w:id="1" w:name="_Ziel_dieses_Leitfadens"/>
      <w:bookmarkStart w:id="2" w:name="_Toc97143785"/>
      <w:bookmarkStart w:id="3" w:name="_Toc149141151"/>
      <w:bookmarkStart w:id="4" w:name="_Toc168851238"/>
      <w:bookmarkEnd w:id="1"/>
      <w:r w:rsidRPr="00122C8E">
        <w:lastRenderedPageBreak/>
        <w:t>Ziel dieses Leitfadens</w:t>
      </w:r>
      <w:bookmarkEnd w:id="2"/>
      <w:bookmarkEnd w:id="3"/>
      <w:bookmarkEnd w:id="4"/>
    </w:p>
    <w:p w14:paraId="306C945B" w14:textId="77777777" w:rsidR="004762A1" w:rsidRPr="00122C8E" w:rsidRDefault="004762A1" w:rsidP="00E54DAE"/>
    <w:p w14:paraId="5B706C2D" w14:textId="6642EC35" w:rsidR="00E54DAE" w:rsidRPr="00122C8E" w:rsidRDefault="00E54DAE" w:rsidP="00EB3403">
      <w:r w:rsidRPr="00122C8E">
        <w:t>Der Leitfaden IDEA</w:t>
      </w:r>
      <w:r w:rsidR="00F61F99" w:rsidRPr="00122C8E">
        <w:t>-</w:t>
      </w:r>
      <w:r w:rsidRPr="00122C8E">
        <w:t>A</w:t>
      </w:r>
      <w:r w:rsidR="00F61F99" w:rsidRPr="00122C8E">
        <w:t>pp</w:t>
      </w:r>
      <w:r w:rsidRPr="00122C8E">
        <w:t xml:space="preserve"> „GENO - AKTIVGESCHÄFT“ unterstützt Sie bei der Bedienung der IDEA-App. Es werden die wichtigsten Elemente wie z.B. der App-Workflow</w:t>
      </w:r>
      <w:r w:rsidR="00561B96" w:rsidRPr="00122C8E">
        <w:t>,</w:t>
      </w:r>
      <w:r w:rsidRPr="00122C8E">
        <w:t xml:space="preserve"> beschrieben und Hinweise zu den möglichen Einstellungen gegeben.</w:t>
      </w:r>
    </w:p>
    <w:p w14:paraId="35B71FD5" w14:textId="3133EC3E" w:rsidR="00E54DAE" w:rsidRPr="00122C8E" w:rsidRDefault="00E54DAE" w:rsidP="00EB3403">
      <w:r w:rsidRPr="00122C8E">
        <w:t>Sie können die App durch berechtigte Nutzer des Geno Banken Arbeitskreises von der Online-Plattform herunterladen. Die aktuelle Version finden Sie hier:</w:t>
      </w:r>
    </w:p>
    <w:p w14:paraId="70856B45" w14:textId="3158A80E" w:rsidR="00E54DAE" w:rsidRPr="00122C8E" w:rsidRDefault="00000000" w:rsidP="00EB3403">
      <w:hyperlink r:id="rId13" w:history="1">
        <w:r w:rsidR="001C468F" w:rsidRPr="00122C8E">
          <w:rPr>
            <w:rStyle w:val="Hyperlink"/>
          </w:rPr>
          <w:t>IDEA App Genossenschaftsbanken - Bereitstellung &amp; Austausch</w:t>
        </w:r>
      </w:hyperlink>
      <w:r w:rsidR="00E54DAE" w:rsidRPr="00122C8E">
        <w:t>.</w:t>
      </w:r>
    </w:p>
    <w:p w14:paraId="0A81D3E2" w14:textId="77777777" w:rsidR="00356AB4" w:rsidRPr="00122C8E" w:rsidRDefault="00356AB4" w:rsidP="00EB3403"/>
    <w:p w14:paraId="283D63AA" w14:textId="208ADE60" w:rsidR="00E54DAE" w:rsidRPr="00122C8E" w:rsidRDefault="00E54DAE" w:rsidP="00EB3403">
      <w:r w:rsidRPr="00122C8E">
        <w:t>Eine App wird wie folgt benannt:</w:t>
      </w:r>
    </w:p>
    <w:p w14:paraId="5DC3398A" w14:textId="6581CE3F" w:rsidR="00E54DAE" w:rsidRPr="00122C8E" w:rsidRDefault="00E54DAE" w:rsidP="00EB3403">
      <w:r w:rsidRPr="00122C8E">
        <w:t>Geno_-_</w:t>
      </w:r>
      <w:proofErr w:type="spellStart"/>
      <w:r w:rsidRPr="00122C8E">
        <w:t>Aktivgeschäft_X.Y.Z.dpack</w:t>
      </w:r>
      <w:proofErr w:type="spellEnd"/>
    </w:p>
    <w:p w14:paraId="3FD23495" w14:textId="778A1C16" w:rsidR="00F61F99" w:rsidRPr="00122C8E" w:rsidRDefault="00F61F99" w:rsidP="00EB3403">
      <w:r w:rsidRPr="00122C8E">
        <w:t>Arbeitskreis_-_</w:t>
      </w:r>
      <w:proofErr w:type="spellStart"/>
      <w:r w:rsidRPr="00122C8E">
        <w:t>Themenschwerpunkt_Versionsnummer.dpack</w:t>
      </w:r>
      <w:proofErr w:type="spellEnd"/>
    </w:p>
    <w:p w14:paraId="6943C334" w14:textId="77777777" w:rsidR="00356AB4" w:rsidRPr="00122C8E" w:rsidRDefault="00356AB4" w:rsidP="00EB3403">
      <w:pPr>
        <w:rPr>
          <w:rFonts w:cstheme="minorHAnsi"/>
        </w:rPr>
      </w:pPr>
    </w:p>
    <w:p w14:paraId="45AB1EE9" w14:textId="31AA31C3" w:rsidR="009B733F" w:rsidRPr="00122C8E" w:rsidRDefault="00F61F99" w:rsidP="00EB3403">
      <w:pPr>
        <w:rPr>
          <w:rFonts w:cstheme="minorHAnsi"/>
        </w:rPr>
      </w:pPr>
      <w:r w:rsidRPr="00122C8E">
        <w:rPr>
          <w:rFonts w:cstheme="minorHAnsi"/>
        </w:rPr>
        <w:t>Zusätzlich zu IDEA und der jeweiligen IDEA-App benötigen Sie zur Verwendung der App die im Workflowschritt „Datenanforderung“ beschriebenen Daten. Weitere Hinweise erhalten Sie in den folgenden Kapiteln.</w:t>
      </w:r>
    </w:p>
    <w:p w14:paraId="53A343CC" w14:textId="396CC57F" w:rsidR="00F61F99" w:rsidRPr="00122C8E" w:rsidRDefault="00F61F99" w:rsidP="00F61F99">
      <w:pPr>
        <w:rPr>
          <w:rFonts w:cstheme="minorHAnsi"/>
        </w:rPr>
      </w:pPr>
      <w:r w:rsidRPr="00122C8E">
        <w:rPr>
          <w:rFonts w:cstheme="minorHAnsi"/>
        </w:rPr>
        <w:br w:type="page"/>
      </w:r>
    </w:p>
    <w:p w14:paraId="50CD98E0" w14:textId="77777777" w:rsidR="00D61190" w:rsidRPr="00122C8E" w:rsidRDefault="00D61190" w:rsidP="00E7284D">
      <w:pPr>
        <w:pStyle w:val="berschrift2"/>
      </w:pPr>
      <w:bookmarkStart w:id="5" w:name="_Toc97143786"/>
      <w:bookmarkStart w:id="6" w:name="_Toc149141152"/>
      <w:bookmarkStart w:id="7" w:name="_Toc168851239"/>
      <w:r w:rsidRPr="00122C8E">
        <w:lastRenderedPageBreak/>
        <w:t>Inhalt der App</w:t>
      </w:r>
      <w:bookmarkEnd w:id="5"/>
      <w:bookmarkEnd w:id="6"/>
      <w:bookmarkEnd w:id="7"/>
    </w:p>
    <w:p w14:paraId="54F0BB66" w14:textId="77777777" w:rsidR="00644EFB" w:rsidRPr="00122C8E" w:rsidRDefault="00644EFB" w:rsidP="00322105"/>
    <w:p w14:paraId="7A6EA71B" w14:textId="31318CBB" w:rsidR="00322105" w:rsidRPr="00122C8E" w:rsidRDefault="00322105" w:rsidP="00322105">
      <w:r w:rsidRPr="00122C8E">
        <w:t xml:space="preserve">Ziel der </w:t>
      </w:r>
      <w:r w:rsidR="00F61F99" w:rsidRPr="00122C8E">
        <w:t>IDEA-App</w:t>
      </w:r>
      <w:r w:rsidRPr="00122C8E">
        <w:t xml:space="preserve"> </w:t>
      </w:r>
      <w:r w:rsidR="00F61F99" w:rsidRPr="00122C8E">
        <w:t xml:space="preserve">„GENO - AKTIVGESCHÄFT“ </w:t>
      </w:r>
      <w:r w:rsidRPr="00122C8E">
        <w:t xml:space="preserve">ist es, Prüfungen der Internen Revision </w:t>
      </w:r>
      <w:r w:rsidR="00F61F99" w:rsidRPr="00122C8E">
        <w:t>in verschiedenen Prüfungsbereichen des Aktivgeschäfts, wie z.B. der Datenqualität, der Sicherheiten und des Ratings zu unterstützen</w:t>
      </w:r>
      <w:r w:rsidR="00085E31" w:rsidRPr="00122C8E">
        <w:t xml:space="preserve"> u</w:t>
      </w:r>
      <w:r w:rsidR="00F61F99" w:rsidRPr="00122C8E">
        <w:t xml:space="preserve">nd liefert dazu eine Datengrundlage auf der tiefergehende Prüfungsschritte ausgeführt werden können oder </w:t>
      </w:r>
      <w:r w:rsidR="006C72FB" w:rsidRPr="00122C8E">
        <w:t xml:space="preserve">auf der </w:t>
      </w:r>
      <w:r w:rsidR="00F61F99" w:rsidRPr="00122C8E">
        <w:t>mit eigenen Analysen aufgesetzt werden kann.</w:t>
      </w:r>
    </w:p>
    <w:p w14:paraId="2D0735A1" w14:textId="08A1218E" w:rsidR="00D61190" w:rsidRPr="00122C8E" w:rsidRDefault="00863DF0" w:rsidP="00863DF0">
      <w:r w:rsidRPr="00122C8E">
        <w:br w:type="page"/>
      </w:r>
    </w:p>
    <w:p w14:paraId="6488D085" w14:textId="113AE1F2" w:rsidR="00322105" w:rsidRPr="00122C8E" w:rsidRDefault="00322105" w:rsidP="00E7284D">
      <w:pPr>
        <w:pStyle w:val="berschrift2"/>
      </w:pPr>
      <w:bookmarkStart w:id="8" w:name="_Toc97143787"/>
      <w:bookmarkStart w:id="9" w:name="_Toc149141153"/>
      <w:bookmarkStart w:id="10" w:name="_Toc168851240"/>
      <w:r w:rsidRPr="00122C8E">
        <w:lastRenderedPageBreak/>
        <w:t>I</w:t>
      </w:r>
      <w:r w:rsidR="00117FE7" w:rsidRPr="00122C8E">
        <w:t>nstallation</w:t>
      </w:r>
      <w:r w:rsidRPr="00122C8E">
        <w:t xml:space="preserve"> </w:t>
      </w:r>
      <w:r w:rsidR="00863DF0" w:rsidRPr="00122C8E">
        <w:t>und Update einer IDEA-</w:t>
      </w:r>
      <w:r w:rsidRPr="00122C8E">
        <w:t>App</w:t>
      </w:r>
      <w:bookmarkEnd w:id="8"/>
      <w:bookmarkEnd w:id="9"/>
      <w:bookmarkEnd w:id="10"/>
    </w:p>
    <w:p w14:paraId="773E477C" w14:textId="77777777" w:rsidR="000D230C" w:rsidRPr="00122C8E" w:rsidRDefault="000D230C" w:rsidP="00644EFB"/>
    <w:p w14:paraId="7579F51D" w14:textId="20444CAD" w:rsidR="00117FE7" w:rsidRPr="00122C8E" w:rsidRDefault="00117FE7" w:rsidP="00AB488B">
      <w:r w:rsidRPr="00122C8E">
        <w:t>Die Installation einer IDEA-App benötigt keine Administratorberechtigungen, weshalb die Installation durch den Anwender ausgeführt werden kann. Da die Installation einer App anwendergebunden ist, muss jeder Anwender in der Regel eine eigene Installation vornehmen.</w:t>
      </w:r>
    </w:p>
    <w:p w14:paraId="07A379EE" w14:textId="5F8F5D33" w:rsidR="00117FE7" w:rsidRPr="00122C8E" w:rsidRDefault="00117FE7" w:rsidP="00AB488B">
      <w:r w:rsidRPr="00122C8E">
        <w:t xml:space="preserve">Bitte laden Sie sich immer die aktuelle Version der IDEA-App von der </w:t>
      </w:r>
      <w:hyperlink w:anchor="_Ziel_dieses_Leitfadens" w:history="1">
        <w:r w:rsidRPr="00122C8E">
          <w:rPr>
            <w:rStyle w:val="Hyperlink"/>
            <w:rFonts w:ascii="Calibri" w:hAnsi="Calibri" w:cs="Calibri"/>
          </w:rPr>
          <w:t>Online-Plattform</w:t>
        </w:r>
      </w:hyperlink>
      <w:r w:rsidRPr="00122C8E">
        <w:t xml:space="preserve"> herunter.</w:t>
      </w:r>
      <w:r w:rsidR="00863DF0" w:rsidRPr="00122C8E">
        <w:t xml:space="preserve"> Legen Sie diese zugriffbereit und entpackt ab.</w:t>
      </w:r>
    </w:p>
    <w:p w14:paraId="266C5BCA" w14:textId="087FE03E" w:rsidR="00863DF0" w:rsidRPr="00122C8E" w:rsidRDefault="00863DF0" w:rsidP="00AB488B">
      <w:r w:rsidRPr="00122C8E">
        <w:t>Die Installation der IDEA-App führen Sie in IDEA über den Reiter „SmartAnalyzer“ aus. Hier finden Sie das „Management“, über welches Sie Ihre installierten Apps verwalten können. Wählen Sie anschließend im Bereich „Apps“ die Option „Apps importieren“. Wählen Sie den Pfad zur entsprechenden .</w:t>
      </w:r>
      <w:proofErr w:type="spellStart"/>
      <w:r w:rsidRPr="00122C8E">
        <w:t>dpack</w:t>
      </w:r>
      <w:proofErr w:type="spellEnd"/>
      <w:r w:rsidRPr="00122C8E">
        <w:t xml:space="preserve">-Datei aus und bestätigen mit </w:t>
      </w:r>
      <w:r w:rsidR="00561B96" w:rsidRPr="00122C8E">
        <w:t>„</w:t>
      </w:r>
      <w:r w:rsidRPr="00122C8E">
        <w:t>Import starten</w:t>
      </w:r>
      <w:r w:rsidR="00561B96" w:rsidRPr="00122C8E">
        <w:t>“</w:t>
      </w:r>
      <w:r w:rsidRPr="00122C8E">
        <w:t>.</w:t>
      </w:r>
    </w:p>
    <w:p w14:paraId="4A2CB755" w14:textId="77777777" w:rsidR="000D230C" w:rsidRPr="00122C8E" w:rsidRDefault="000D230C" w:rsidP="00644EFB"/>
    <w:p w14:paraId="3043C0E2" w14:textId="00964F99" w:rsidR="00863DF0" w:rsidRPr="00122C8E" w:rsidRDefault="00863DF0" w:rsidP="00863DF0">
      <w:pPr>
        <w:jc w:val="center"/>
        <w:rPr>
          <w:rFonts w:ascii="Calibri" w:hAnsi="Calibri" w:cs="Calibri"/>
        </w:rPr>
      </w:pPr>
      <w:r w:rsidRPr="00122C8E">
        <w:rPr>
          <w:rFonts w:ascii="Calibri" w:hAnsi="Calibri" w:cs="Calibri"/>
          <w:noProof/>
        </w:rPr>
        <w:drawing>
          <wp:inline distT="0" distB="0" distL="0" distR="0" wp14:anchorId="217841ED" wp14:editId="62D72401">
            <wp:extent cx="3933825" cy="3804222"/>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727" cy="3810897"/>
                    </a:xfrm>
                    <a:prstGeom prst="rect">
                      <a:avLst/>
                    </a:prstGeom>
                  </pic:spPr>
                </pic:pic>
              </a:graphicData>
            </a:graphic>
          </wp:inline>
        </w:drawing>
      </w:r>
    </w:p>
    <w:p w14:paraId="3823D2D4" w14:textId="77777777" w:rsidR="000D230C" w:rsidRPr="00122C8E" w:rsidRDefault="000D230C" w:rsidP="00863DF0">
      <w:pPr>
        <w:jc w:val="center"/>
        <w:rPr>
          <w:rFonts w:ascii="Calibri" w:hAnsi="Calibri" w:cs="Calibri"/>
        </w:rPr>
      </w:pPr>
    </w:p>
    <w:p w14:paraId="5F2E3C27" w14:textId="33A722BB" w:rsidR="000C69E3" w:rsidRPr="00122C8E" w:rsidRDefault="000C69E3" w:rsidP="000C69E3">
      <w:pPr>
        <w:rPr>
          <w:rFonts w:ascii="Calibri" w:hAnsi="Calibri" w:cs="Calibri"/>
        </w:rPr>
      </w:pPr>
      <w:r w:rsidRPr="00122C8E">
        <w:rPr>
          <w:rFonts w:ascii="Calibri" w:hAnsi="Calibri" w:cs="Calibri"/>
        </w:rPr>
        <w:t>Für das Update einer App können Sie analog vorgehen.</w:t>
      </w:r>
    </w:p>
    <w:p w14:paraId="2DEC31D5" w14:textId="2BB461EC" w:rsidR="00863DF0" w:rsidRPr="00122C8E" w:rsidRDefault="00863DF0" w:rsidP="000C69E3">
      <w:pPr>
        <w:rPr>
          <w:rFonts w:ascii="Calibri" w:hAnsi="Calibri" w:cs="Calibri"/>
        </w:rPr>
      </w:pPr>
      <w:r w:rsidRPr="00122C8E">
        <w:rPr>
          <w:rFonts w:ascii="Calibri" w:hAnsi="Calibri" w:cs="Calibri"/>
        </w:rPr>
        <w:t>Sollte ein Update fehlschlagen oder neue Inhalte nicht angezeigt werden, empfiehlt es sich die vorherige Version zuerst zu löschen und anschließend die neue Version zu importieren. Die Option eine IDEA-App zu löschen, finden Sie ebenso im „SmartAnalyzer – Management“.</w:t>
      </w:r>
    </w:p>
    <w:p w14:paraId="38643DDA" w14:textId="2969B2A4" w:rsidR="00B95480" w:rsidRPr="00122C8E" w:rsidRDefault="00B44D70" w:rsidP="00B44D70">
      <w:pPr>
        <w:rPr>
          <w:rFonts w:ascii="Calibri" w:hAnsi="Calibri" w:cs="Calibri"/>
        </w:rPr>
      </w:pPr>
      <w:r w:rsidRPr="00122C8E">
        <w:rPr>
          <w:rFonts w:ascii="Calibri" w:hAnsi="Calibri" w:cs="Calibri"/>
        </w:rPr>
        <w:br w:type="page"/>
      </w:r>
    </w:p>
    <w:p w14:paraId="3CD50B94" w14:textId="17777A93" w:rsidR="006E1845" w:rsidRPr="00122C8E" w:rsidRDefault="006A0154" w:rsidP="006A0154">
      <w:pPr>
        <w:pStyle w:val="berschrift2"/>
        <w:rPr>
          <w:rFonts w:cstheme="minorHAnsi"/>
        </w:rPr>
      </w:pPr>
      <w:bookmarkStart w:id="11" w:name="_Toc97143788"/>
      <w:bookmarkStart w:id="12" w:name="_Toc149141154"/>
      <w:bookmarkStart w:id="13" w:name="_Toc168851241"/>
      <w:r w:rsidRPr="00122C8E">
        <w:rPr>
          <w:rFonts w:cstheme="minorHAnsi"/>
        </w:rPr>
        <w:lastRenderedPageBreak/>
        <w:t>Start der App und Überblic</w:t>
      </w:r>
      <w:r w:rsidR="00E52914" w:rsidRPr="00122C8E">
        <w:rPr>
          <w:rFonts w:cstheme="minorHAnsi"/>
        </w:rPr>
        <w:t>k</w:t>
      </w:r>
      <w:r w:rsidRPr="00122C8E">
        <w:rPr>
          <w:rFonts w:cstheme="minorHAnsi"/>
        </w:rPr>
        <w:t xml:space="preserve"> über den Workflow</w:t>
      </w:r>
      <w:bookmarkEnd w:id="11"/>
      <w:bookmarkEnd w:id="12"/>
      <w:bookmarkEnd w:id="13"/>
    </w:p>
    <w:p w14:paraId="79255472" w14:textId="77777777" w:rsidR="006E1845" w:rsidRPr="00122C8E" w:rsidRDefault="006E1845" w:rsidP="006A0154"/>
    <w:p w14:paraId="0938455C" w14:textId="488D8B49" w:rsidR="00B11969" w:rsidRPr="00122C8E" w:rsidRDefault="006E1845" w:rsidP="006A0154">
      <w:r w:rsidRPr="00122C8E">
        <w:rPr>
          <w:noProof/>
        </w:rPr>
        <mc:AlternateContent>
          <mc:Choice Requires="wps">
            <w:drawing>
              <wp:anchor distT="45720" distB="45720" distL="114300" distR="114300" simplePos="0" relativeHeight="251659264" behindDoc="0" locked="0" layoutInCell="1" allowOverlap="1" wp14:anchorId="5AB22FCA" wp14:editId="374C68DF">
                <wp:simplePos x="0" y="0"/>
                <wp:positionH relativeFrom="margin">
                  <wp:posOffset>64462</wp:posOffset>
                </wp:positionH>
                <wp:positionV relativeFrom="page">
                  <wp:posOffset>1996949</wp:posOffset>
                </wp:positionV>
                <wp:extent cx="6312535" cy="742950"/>
                <wp:effectExtent l="133350" t="114300" r="145415" b="1714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2535" cy="742950"/>
                        </a:xfrm>
                        <a:prstGeom prst="rect">
                          <a:avLst/>
                        </a:prstGeom>
                        <a:solidFill>
                          <a:srgbClr val="4F81BD">
                            <a:lumMod val="20000"/>
                            <a:lumOff val="80000"/>
                          </a:srgbClr>
                        </a:solidFill>
                        <a:ln w="9525">
                          <a:solidFill>
                            <a:sysClr val="windowText" lastClr="000000"/>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D4D859C" w14:textId="77777777" w:rsidR="006E1845" w:rsidRPr="00122C8E" w:rsidRDefault="006E1845" w:rsidP="006E1845">
                            <w:r w:rsidRPr="00122C8E">
                              <w:t>Sollten Dialoge oder Ansichten nicht korrekt angezeigt werden (z.B. Steuerelemente sind verdeckt oder können nicht bedient werden), beachten Sie bitte die Hinweise aus dem Kapitel „</w:t>
                            </w:r>
                            <w:hyperlink w:anchor="_DPI/Anzeigeskalierung" w:history="1">
                              <w:r w:rsidRPr="00122C8E">
                                <w:rPr>
                                  <w:rStyle w:val="Hyperlink"/>
                                </w:rPr>
                                <w:t>DPI/Anzeigeskalierung</w:t>
                              </w:r>
                            </w:hyperlink>
                            <w:r w:rsidRPr="00122C8E">
                              <w:t>“</w:t>
                            </w:r>
                          </w:p>
                          <w:p w14:paraId="720B58DB" w14:textId="77777777" w:rsidR="006E1845" w:rsidRPr="00122C8E" w:rsidRDefault="006E1845" w:rsidP="006E18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B22FCA" id="_x0000_t202" coordsize="21600,21600" o:spt="202" path="m,l,21600r21600,l21600,xe">
                <v:stroke joinstyle="miter"/>
                <v:path gradientshapeok="t" o:connecttype="rect"/>
              </v:shapetype>
              <v:shape id="Textfeld 2" o:spid="_x0000_s1026" type="#_x0000_t202" style="position:absolute;margin-left:5.1pt;margin-top:157.25pt;width:497.05pt;height:5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" fillcolor="#dce6f2" strokecolor="windowText">
                <v:shadow on="t" color="black" offset="0,1pt"/>
                <v:textbox>
                  <w:txbxContent>
                    <w:p w14:paraId="0D4D859C" w14:textId="77777777" w:rsidR="006E1845" w:rsidRPr="00122C8E" w:rsidRDefault="006E1845" w:rsidP="006E1845">
                      <w:r w:rsidRPr="00122C8E">
                        <w:t>Sollten Dialoge oder Ansichten nicht korrekt angezeigt werden (z.B. Steuerelemente sind verdeckt oder können nicht bedient werden), beachten Sie bitte die Hinweise aus dem Kapitel „</w:t>
                      </w:r>
                      <w:hyperlink w:anchor="_DPI/Anzeigeskalierung" w:history="1">
                        <w:r w:rsidRPr="00122C8E">
                          <w:rPr>
                            <w:rStyle w:val="Hyperlink"/>
                          </w:rPr>
                          <w:t>DPI/Anzeigeskalierung</w:t>
                        </w:r>
                      </w:hyperlink>
                      <w:r w:rsidRPr="00122C8E">
                        <w:t>“</w:t>
                      </w:r>
                    </w:p>
                    <w:p w14:paraId="720B58DB" w14:textId="77777777" w:rsidR="006E1845" w:rsidRPr="00122C8E" w:rsidRDefault="006E1845" w:rsidP="006E1845"/>
                  </w:txbxContent>
                </v:textbox>
                <w10:wrap type="square" anchorx="margin" anchory="page"/>
              </v:shape>
            </w:pict>
          </mc:Fallback>
        </mc:AlternateContent>
      </w:r>
      <w:r w:rsidRPr="00122C8E">
        <w:t xml:space="preserve">Nach </w:t>
      </w:r>
      <w:r w:rsidR="006A0154" w:rsidRPr="00122C8E">
        <w:t>erfolgreichem Import der App starten Sie die App über</w:t>
      </w:r>
      <w:r w:rsidR="00E52914" w:rsidRPr="00122C8E">
        <w:t xml:space="preserve"> den Reiter</w:t>
      </w:r>
      <w:r w:rsidR="006A0154" w:rsidRPr="00122C8E">
        <w:t xml:space="preserve"> </w:t>
      </w:r>
      <w:r w:rsidR="00E52914" w:rsidRPr="00122C8E">
        <w:t>„</w:t>
      </w:r>
      <w:r w:rsidR="006A0154" w:rsidRPr="00122C8E">
        <w:t>SmartAnalyzer</w:t>
      </w:r>
      <w:r w:rsidR="00E52914" w:rsidRPr="00122C8E">
        <w:t>“ und die Option „Start</w:t>
      </w:r>
      <w:r w:rsidR="004B2715" w:rsidRPr="00122C8E">
        <w:t>“</w:t>
      </w:r>
      <w:r w:rsidR="006A0154" w:rsidRPr="00122C8E">
        <w:t>.</w:t>
      </w:r>
      <w:r w:rsidR="00E52914" w:rsidRPr="00122C8E">
        <w:t xml:space="preserve"> Wählen Sie anschließend die gewünschte App aus.</w:t>
      </w:r>
    </w:p>
    <w:p w14:paraId="439D4A14" w14:textId="77777777" w:rsidR="006E1845" w:rsidRPr="00122C8E" w:rsidRDefault="006E1845" w:rsidP="006A0154">
      <w:pPr>
        <w:rPr>
          <w:rFonts w:ascii="Calibri" w:hAnsi="Calibri" w:cs="Calibri"/>
        </w:rPr>
      </w:pPr>
    </w:p>
    <w:p w14:paraId="663272FE" w14:textId="519A126D" w:rsidR="00B11969" w:rsidRPr="00122C8E" w:rsidRDefault="00B11969" w:rsidP="00B11969">
      <w:pPr>
        <w:jc w:val="center"/>
        <w:rPr>
          <w:rFonts w:ascii="Calibri" w:hAnsi="Calibri" w:cs="Calibri"/>
        </w:rPr>
      </w:pPr>
      <w:r w:rsidRPr="00122C8E">
        <w:rPr>
          <w:rFonts w:ascii="Calibri" w:hAnsi="Calibri" w:cs="Calibri"/>
          <w:noProof/>
        </w:rPr>
        <w:drawing>
          <wp:inline distT="0" distB="0" distL="0" distR="0" wp14:anchorId="1EC1B338" wp14:editId="052BC934">
            <wp:extent cx="4772025" cy="11339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567" cy="1140941"/>
                    </a:xfrm>
                    <a:prstGeom prst="rect">
                      <a:avLst/>
                    </a:prstGeom>
                  </pic:spPr>
                </pic:pic>
              </a:graphicData>
            </a:graphic>
          </wp:inline>
        </w:drawing>
      </w:r>
    </w:p>
    <w:p w14:paraId="33528D33" w14:textId="77777777" w:rsidR="006E1845" w:rsidRPr="00122C8E" w:rsidRDefault="006E1845" w:rsidP="00B11969">
      <w:pPr>
        <w:jc w:val="center"/>
        <w:rPr>
          <w:rFonts w:ascii="Calibri" w:hAnsi="Calibri" w:cs="Calibri"/>
        </w:rPr>
      </w:pPr>
    </w:p>
    <w:p w14:paraId="28FA095A" w14:textId="1B458210" w:rsidR="0070193C" w:rsidRPr="00122C8E" w:rsidRDefault="006A0154" w:rsidP="0070193C">
      <w:r w:rsidRPr="00122C8E">
        <w:t>Sie gelangen in den integrierten Workflow, der Ihnen einen Überblick über die Elemente der App gibt und eine Navigation durch die Funktionen ermöglicht.</w:t>
      </w:r>
    </w:p>
    <w:p w14:paraId="4A065EC4" w14:textId="77777777" w:rsidR="00006703" w:rsidRPr="00122C8E" w:rsidRDefault="00006703" w:rsidP="00006703">
      <w:pPr>
        <w:jc w:val="center"/>
      </w:pPr>
    </w:p>
    <w:p w14:paraId="5E028A07" w14:textId="227619B1" w:rsidR="00F145ED" w:rsidRPr="00122C8E" w:rsidRDefault="00006703" w:rsidP="00F145ED">
      <w:pPr>
        <w:jc w:val="center"/>
        <w:rPr>
          <w:rFonts w:ascii="Calibri" w:hAnsi="Calibri" w:cs="Calibri"/>
        </w:rPr>
      </w:pPr>
      <w:r w:rsidRPr="00122C8E">
        <w:rPr>
          <w:rFonts w:ascii="Calibri" w:hAnsi="Calibri" w:cs="Calibri"/>
          <w:noProof/>
        </w:rPr>
        <w:drawing>
          <wp:inline distT="0" distB="0" distL="0" distR="0" wp14:anchorId="3CAD9181" wp14:editId="484813D7">
            <wp:extent cx="4719600" cy="3888000"/>
            <wp:effectExtent l="0" t="0" r="5080" b="0"/>
            <wp:docPr id="850440309" name="Grafik 3"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0309" name="Grafik 3" descr="Ein Bild, das Text, Screenshot, Software, Webseite enthält."/>
                    <pic:cNvPicPr/>
                  </pic:nvPicPr>
                  <pic:blipFill>
                    <a:blip r:embed="rId16">
                      <a:extLst>
                        <a:ext uri="{28A0092B-C50C-407E-A947-70E740481C1C}">
                          <a14:useLocalDpi xmlns:a14="http://schemas.microsoft.com/office/drawing/2010/main" val="0"/>
                        </a:ext>
                      </a:extLst>
                    </a:blip>
                    <a:stretch>
                      <a:fillRect/>
                    </a:stretch>
                  </pic:blipFill>
                  <pic:spPr>
                    <a:xfrm>
                      <a:off x="0" y="0"/>
                      <a:ext cx="4719600" cy="3888000"/>
                    </a:xfrm>
                    <a:prstGeom prst="rect">
                      <a:avLst/>
                    </a:prstGeom>
                  </pic:spPr>
                </pic:pic>
              </a:graphicData>
            </a:graphic>
          </wp:inline>
        </w:drawing>
      </w:r>
    </w:p>
    <w:p w14:paraId="45AFB9D5" w14:textId="6DF8F061" w:rsidR="006A0154" w:rsidRPr="00122C8E" w:rsidRDefault="006A0154" w:rsidP="006A0154">
      <w:r w:rsidRPr="00122C8E">
        <w:lastRenderedPageBreak/>
        <w:t xml:space="preserve">Im oberen Bereich des Workflows erhalten Sie </w:t>
      </w:r>
      <w:r w:rsidR="004B2715" w:rsidRPr="00122C8E">
        <w:t>a</w:t>
      </w:r>
      <w:r w:rsidRPr="00122C8E">
        <w:t>llgemeine Informationen zur App.</w:t>
      </w:r>
    </w:p>
    <w:p w14:paraId="0179028A" w14:textId="26DBCEFC" w:rsidR="006A0154" w:rsidRPr="00122C8E" w:rsidRDefault="006A0154" w:rsidP="006A0154">
      <w:pPr>
        <w:pStyle w:val="Listenabsatz"/>
        <w:numPr>
          <w:ilvl w:val="0"/>
          <w:numId w:val="16"/>
        </w:numPr>
      </w:pPr>
      <w:r w:rsidRPr="00122C8E">
        <w:rPr>
          <w:b/>
        </w:rPr>
        <w:t>Home</w:t>
      </w:r>
      <w:r w:rsidRPr="00122C8E">
        <w:t>: Sie gelangen zurück zur App</w:t>
      </w:r>
      <w:r w:rsidR="004B2715" w:rsidRPr="00122C8E">
        <w:t>-A</w:t>
      </w:r>
      <w:r w:rsidRPr="00122C8E">
        <w:t>uswahl.</w:t>
      </w:r>
    </w:p>
    <w:p w14:paraId="1A6319AA" w14:textId="59A06992" w:rsidR="006A0154" w:rsidRPr="00122C8E" w:rsidRDefault="006A0154" w:rsidP="006A0154">
      <w:pPr>
        <w:pStyle w:val="Listenabsatz"/>
        <w:numPr>
          <w:ilvl w:val="0"/>
          <w:numId w:val="16"/>
        </w:numPr>
      </w:pPr>
      <w:r w:rsidRPr="00122C8E">
        <w:rPr>
          <w:b/>
        </w:rPr>
        <w:t>Workflow</w:t>
      </w:r>
      <w:r w:rsidRPr="00122C8E">
        <w:t>: Dies ist die reguläre Ansicht, die Sie durch die Funktionen führt. Haben Sie ein anderes Element im oberen Reiter ausgewählt</w:t>
      </w:r>
      <w:r w:rsidR="004B2715" w:rsidRPr="00122C8E">
        <w:t>,</w:t>
      </w:r>
      <w:r w:rsidRPr="00122C8E">
        <w:t xml:space="preserve"> gelangen Sie durch diese Funktion wieder zurück in den Workflow.</w:t>
      </w:r>
    </w:p>
    <w:p w14:paraId="66DC44B5" w14:textId="77777777" w:rsidR="006A0154" w:rsidRPr="00122C8E" w:rsidRDefault="006A0154" w:rsidP="006A0154">
      <w:pPr>
        <w:pStyle w:val="Listenabsatz"/>
        <w:numPr>
          <w:ilvl w:val="0"/>
          <w:numId w:val="16"/>
        </w:numPr>
      </w:pPr>
      <w:r w:rsidRPr="00122C8E">
        <w:rPr>
          <w:b/>
        </w:rPr>
        <w:t>Beschreibung</w:t>
      </w:r>
      <w:r w:rsidRPr="00122C8E">
        <w:t>: Hier erhalten Sie eine allgemeine Beschreibung der App.</w:t>
      </w:r>
    </w:p>
    <w:p w14:paraId="2B44B0B4" w14:textId="6558FD33" w:rsidR="006A0154" w:rsidRPr="00122C8E" w:rsidRDefault="006A0154" w:rsidP="006A0154">
      <w:pPr>
        <w:pStyle w:val="Listenabsatz"/>
        <w:numPr>
          <w:ilvl w:val="0"/>
          <w:numId w:val="16"/>
        </w:numPr>
      </w:pPr>
      <w:r w:rsidRPr="00122C8E">
        <w:rPr>
          <w:b/>
        </w:rPr>
        <w:t>Elemente</w:t>
      </w:r>
      <w:r w:rsidRPr="00122C8E">
        <w:t>: Die Elemente zeigen auf, welche Funktionen wie z.B. Prüfungsschritte in welcher Version zur Verfügung stehen. Dies wird in der Regel nur für spezielle Supportanfragen benötigt.</w:t>
      </w:r>
    </w:p>
    <w:p w14:paraId="21F67322" w14:textId="2CCA4E91" w:rsidR="009F4B35" w:rsidRPr="00122C8E" w:rsidRDefault="009F4B35" w:rsidP="006A0154">
      <w:pPr>
        <w:pStyle w:val="Listenabsatz"/>
        <w:numPr>
          <w:ilvl w:val="0"/>
          <w:numId w:val="16"/>
        </w:numPr>
      </w:pPr>
      <w:r w:rsidRPr="00122C8E">
        <w:rPr>
          <w:b/>
        </w:rPr>
        <w:t>Datenmodell</w:t>
      </w:r>
      <w:r w:rsidRPr="00122C8E">
        <w:t xml:space="preserve">: Im Datenmodell </w:t>
      </w:r>
      <w:r w:rsidR="00B94F2F" w:rsidRPr="00122C8E">
        <w:t>erhalten Sie einen Überblick über die originalen Spalten der importierten Tabelle</w:t>
      </w:r>
      <w:r w:rsidR="00561B96" w:rsidRPr="00122C8E">
        <w:t>n</w:t>
      </w:r>
      <w:r w:rsidR="00B94F2F" w:rsidRPr="00122C8E">
        <w:t>, sowie Erläuterungen zu aufbereiteten Spalten.</w:t>
      </w:r>
    </w:p>
    <w:p w14:paraId="053BBC91" w14:textId="32DD4CD6" w:rsidR="006A0154" w:rsidRPr="00122C8E" w:rsidRDefault="00B94F2F" w:rsidP="006A0154">
      <w:pPr>
        <w:pStyle w:val="Listenabsatz"/>
        <w:numPr>
          <w:ilvl w:val="0"/>
          <w:numId w:val="16"/>
        </w:numPr>
      </w:pPr>
      <w:r w:rsidRPr="00122C8E">
        <w:rPr>
          <w:b/>
        </w:rPr>
        <w:t>L</w:t>
      </w:r>
      <w:r w:rsidR="006A0154" w:rsidRPr="00122C8E">
        <w:rPr>
          <w:b/>
        </w:rPr>
        <w:t>eitfaden</w:t>
      </w:r>
      <w:r w:rsidR="006A0154" w:rsidRPr="00122C8E">
        <w:t xml:space="preserve">: Der </w:t>
      </w:r>
      <w:r w:rsidRPr="00122C8E">
        <w:t>L</w:t>
      </w:r>
      <w:r w:rsidR="006A0154" w:rsidRPr="00122C8E">
        <w:t>eitfaden führt Sie durch die einzelnen Funktionen der App.</w:t>
      </w:r>
    </w:p>
    <w:p w14:paraId="319C561A" w14:textId="4CE3873B" w:rsidR="005D63B4" w:rsidRPr="00122C8E" w:rsidRDefault="005D63B4" w:rsidP="006A0154">
      <w:pPr>
        <w:pStyle w:val="Listenabsatz"/>
        <w:numPr>
          <w:ilvl w:val="0"/>
          <w:numId w:val="16"/>
        </w:numPr>
      </w:pPr>
      <w:r w:rsidRPr="00122C8E">
        <w:rPr>
          <w:b/>
        </w:rPr>
        <w:t>Zusätzliche Dateien</w:t>
      </w:r>
      <w:r w:rsidRPr="00122C8E">
        <w:t>:  Hier finden Sie weitere Dateien, die Sie zum Beispiel bei der Datenbeschaffung unterstützen können.</w:t>
      </w:r>
    </w:p>
    <w:p w14:paraId="28F741B5" w14:textId="542DD7DD" w:rsidR="006A0154" w:rsidRPr="00122C8E" w:rsidRDefault="006A0154" w:rsidP="006A0154">
      <w:pPr>
        <w:pStyle w:val="Listenabsatz"/>
        <w:numPr>
          <w:ilvl w:val="0"/>
          <w:numId w:val="16"/>
        </w:numPr>
      </w:pPr>
      <w:r w:rsidRPr="00122C8E">
        <w:rPr>
          <w:b/>
        </w:rPr>
        <w:t>Datenansicht</w:t>
      </w:r>
      <w:r w:rsidRPr="00122C8E">
        <w:t>: Solange Sie sich im Workflow befinden, können Sie keine anderen Funktionen innerhalb von IDEA nutzen. Die Datenansicht ermöglicht es Ihnen direkt in das geöffnete IDEA Projekt zu wechseln und dort z.B. die Tabellen mit den IDEA Funktionalitäten zu bearbeiten. Sie gelangen zum Workflow</w:t>
      </w:r>
      <w:r w:rsidR="00B94F2F" w:rsidRPr="00122C8E">
        <w:t xml:space="preserve"> zurück</w:t>
      </w:r>
      <w:r w:rsidRPr="00122C8E">
        <w:t>, indem Sie über den Reiter „SmartAnalyzer“ auf „Start“ klicken.</w:t>
      </w:r>
    </w:p>
    <w:p w14:paraId="0B078D03" w14:textId="5909BA9C" w:rsidR="006F6FA3" w:rsidRPr="00122C8E" w:rsidRDefault="00AD264B" w:rsidP="00192745">
      <w:r w:rsidRPr="00122C8E">
        <w:br w:type="page"/>
      </w:r>
    </w:p>
    <w:p w14:paraId="5B2A2F32" w14:textId="1DA4E4BC" w:rsidR="00322105" w:rsidRPr="00122C8E" w:rsidRDefault="00192745" w:rsidP="00E7284D">
      <w:pPr>
        <w:pStyle w:val="berschrift2"/>
      </w:pPr>
      <w:bookmarkStart w:id="14" w:name="_Toc149141155"/>
      <w:bookmarkStart w:id="15" w:name="_Toc168851242"/>
      <w:r w:rsidRPr="00122C8E">
        <w:lastRenderedPageBreak/>
        <w:t>Projekte verwalten und Projekt auswählen</w:t>
      </w:r>
      <w:bookmarkEnd w:id="14"/>
      <w:bookmarkEnd w:id="15"/>
    </w:p>
    <w:p w14:paraId="23E1A717" w14:textId="77777777" w:rsidR="0075022E" w:rsidRPr="00122C8E" w:rsidRDefault="0075022E" w:rsidP="0075022E">
      <w:pPr>
        <w:rPr>
          <w:sz w:val="18"/>
          <w:szCs w:val="14"/>
        </w:rPr>
      </w:pPr>
    </w:p>
    <w:p w14:paraId="7C61654E" w14:textId="2D14F074" w:rsidR="005940E4" w:rsidRPr="00122C8E" w:rsidRDefault="00627C73" w:rsidP="00E7284D">
      <w:pPr>
        <w:pStyle w:val="berschrift3"/>
      </w:pPr>
      <w:bookmarkStart w:id="16" w:name="_Projekte_verwalten"/>
      <w:bookmarkStart w:id="17" w:name="_Toc168851243"/>
      <w:bookmarkEnd w:id="16"/>
      <w:r w:rsidRPr="00122C8E">
        <w:t>Pr</w:t>
      </w:r>
      <w:r w:rsidR="00192745" w:rsidRPr="00122C8E">
        <w:t>ojekte</w:t>
      </w:r>
      <w:r w:rsidRPr="00122C8E">
        <w:t xml:space="preserve"> </w:t>
      </w:r>
      <w:r w:rsidR="005940E4" w:rsidRPr="00122C8E">
        <w:t>verwalten</w:t>
      </w:r>
      <w:bookmarkEnd w:id="17"/>
    </w:p>
    <w:p w14:paraId="36E7A00C" w14:textId="77777777" w:rsidR="0075022E" w:rsidRPr="00122C8E" w:rsidRDefault="0075022E" w:rsidP="0074290A"/>
    <w:p w14:paraId="1759586D" w14:textId="22D3EAE9" w:rsidR="0074290A" w:rsidRPr="00122C8E" w:rsidRDefault="0074290A" w:rsidP="0074290A">
      <w:r w:rsidRPr="00122C8E">
        <w:t xml:space="preserve">Im Workflowschritt „Projekte verwalten“ können Sie sich neue IDEA Projekte anlegen und </w:t>
      </w:r>
      <w:r w:rsidR="00195411" w:rsidRPr="00122C8E">
        <w:t>diese mit</w:t>
      </w:r>
      <w:r w:rsidRPr="00122C8E">
        <w:t xml:space="preserve"> Prüfungsordnern unterteilen.</w:t>
      </w:r>
      <w:r w:rsidR="00195411" w:rsidRPr="00122C8E">
        <w:t xml:space="preserve"> Ein Prüfungsordner dient zur besseren Organisation der Daten und Unterteilung in verschiedene Prüfungszeitpunkte. Es empfiehlt sich z.B. monatliche Prüfungsordner zu erstellen, um eine kontinuierliche Prüfung zu jedem Monatsende durchzuführen. Damit enthält jeder Prüfungsordner Daten für einen Prüfungszeitpunkt.</w:t>
      </w:r>
    </w:p>
    <w:p w14:paraId="16C2BE53" w14:textId="77777777" w:rsidR="0075022E" w:rsidRPr="00122C8E" w:rsidRDefault="0075022E" w:rsidP="0074290A"/>
    <w:p w14:paraId="31276F73" w14:textId="482206B9" w:rsidR="00E02584" w:rsidRPr="00122C8E" w:rsidRDefault="00E02584" w:rsidP="00E02584">
      <w:pPr>
        <w:jc w:val="center"/>
      </w:pPr>
      <w:r w:rsidRPr="00122C8E">
        <w:rPr>
          <w:noProof/>
        </w:rPr>
        <w:drawing>
          <wp:inline distT="0" distB="0" distL="0" distR="0" wp14:anchorId="5C68CBFC" wp14:editId="5BF938F7">
            <wp:extent cx="5897880" cy="4450080"/>
            <wp:effectExtent l="0" t="0" r="7620" b="762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17"/>
                    <a:stretch>
                      <a:fillRect/>
                    </a:stretch>
                  </pic:blipFill>
                  <pic:spPr>
                    <a:xfrm>
                      <a:off x="0" y="0"/>
                      <a:ext cx="5897880" cy="4450080"/>
                    </a:xfrm>
                    <a:prstGeom prst="rect">
                      <a:avLst/>
                    </a:prstGeom>
                  </pic:spPr>
                </pic:pic>
              </a:graphicData>
            </a:graphic>
          </wp:inline>
        </w:drawing>
      </w:r>
    </w:p>
    <w:p w14:paraId="10CA3407" w14:textId="77777777" w:rsidR="0075022E" w:rsidRPr="00122C8E" w:rsidRDefault="0075022E" w:rsidP="00E02584">
      <w:pPr>
        <w:jc w:val="center"/>
      </w:pPr>
    </w:p>
    <w:p w14:paraId="2FC4AC9A" w14:textId="3460A998" w:rsidR="0074290A" w:rsidRPr="00122C8E" w:rsidRDefault="0074290A" w:rsidP="0074290A">
      <w:r w:rsidRPr="00122C8E">
        <w:t>Auf der linken Seite des Dialoges verwalten Sie Ihre Projekte:</w:t>
      </w:r>
    </w:p>
    <w:p w14:paraId="7B56FF76" w14:textId="67956C63" w:rsidR="0074290A" w:rsidRPr="00122C8E" w:rsidRDefault="0074290A" w:rsidP="0074290A">
      <w:pPr>
        <w:pStyle w:val="Listenabsatz"/>
        <w:numPr>
          <w:ilvl w:val="0"/>
          <w:numId w:val="19"/>
        </w:numPr>
      </w:pPr>
      <w:r w:rsidRPr="00122C8E">
        <w:t>Dies ist die Ansicht alle</w:t>
      </w:r>
      <w:r w:rsidR="004B2715" w:rsidRPr="00122C8E">
        <w:t>r</w:t>
      </w:r>
      <w:r w:rsidRPr="00122C8E">
        <w:t xml:space="preserve"> Projekte im angegebenen Ordnerpfad (Punkt 3)</w:t>
      </w:r>
      <w:r w:rsidR="004B2715" w:rsidRPr="00122C8E">
        <w:t>.</w:t>
      </w:r>
    </w:p>
    <w:p w14:paraId="22E067EB" w14:textId="79FEDF93" w:rsidR="0074290A" w:rsidRPr="00122C8E" w:rsidRDefault="0074290A" w:rsidP="0074290A">
      <w:pPr>
        <w:pStyle w:val="Listenabsatz"/>
      </w:pPr>
      <w:r w:rsidRPr="00122C8E">
        <w:t xml:space="preserve">Alle Projekte werden unter einem Überordner </w:t>
      </w:r>
      <w:r w:rsidR="006E02BF" w:rsidRPr="00122C8E">
        <w:t>abgelegt. Der Überordner ist in diesem Fall „IDEA Projekte“. Hier sind derzeit zwei Projekte abgelegt.</w:t>
      </w:r>
    </w:p>
    <w:p w14:paraId="18127DC4" w14:textId="24247481" w:rsidR="006E02BF" w:rsidRPr="00122C8E" w:rsidRDefault="006E02BF" w:rsidP="006E02BF">
      <w:pPr>
        <w:pStyle w:val="Listenabsatz"/>
        <w:numPr>
          <w:ilvl w:val="0"/>
          <w:numId w:val="19"/>
        </w:numPr>
      </w:pPr>
      <w:r w:rsidRPr="00122C8E">
        <w:t>Hier erkennen Sie das aktuell in IDEA aktive</w:t>
      </w:r>
      <w:r w:rsidR="004B2715" w:rsidRPr="00122C8E">
        <w:t xml:space="preserve"> geöffnete</w:t>
      </w:r>
      <w:r w:rsidRPr="00122C8E">
        <w:t xml:space="preserve"> Projekt.</w:t>
      </w:r>
    </w:p>
    <w:p w14:paraId="77D28507" w14:textId="2500314F" w:rsidR="006E02BF" w:rsidRPr="00122C8E" w:rsidRDefault="006E02BF" w:rsidP="006E02BF">
      <w:pPr>
        <w:pStyle w:val="Listenabsatz"/>
        <w:numPr>
          <w:ilvl w:val="0"/>
          <w:numId w:val="19"/>
        </w:numPr>
      </w:pPr>
      <w:r w:rsidRPr="00122C8E">
        <w:lastRenderedPageBreak/>
        <w:t>Hier stellen Sie den Ordnerpfad zum Überordner der IDEA Projekte ein. Wählen Sie entweder einen in der D</w:t>
      </w:r>
      <w:r w:rsidR="004B2715" w:rsidRPr="00122C8E">
        <w:t>r</w:t>
      </w:r>
      <w:r w:rsidRPr="00122C8E">
        <w:t>op-Down List</w:t>
      </w:r>
      <w:r w:rsidR="004B2715" w:rsidRPr="00122C8E">
        <w:t>e</w:t>
      </w:r>
      <w:r w:rsidRPr="00122C8E">
        <w:t xml:space="preserve"> vorgegeben</w:t>
      </w:r>
      <w:r w:rsidR="002703B6" w:rsidRPr="00122C8E">
        <w:t>en</w:t>
      </w:r>
      <w:r w:rsidRPr="00122C8E">
        <w:t xml:space="preserve"> Pfad oder wählen Sie einen neuen über das Ordnersymbol.</w:t>
      </w:r>
    </w:p>
    <w:p w14:paraId="74742E0B" w14:textId="1888B91A" w:rsidR="006E02BF" w:rsidRPr="00122C8E" w:rsidRDefault="006E02BF" w:rsidP="006E02BF">
      <w:pPr>
        <w:pStyle w:val="Listenabsatz"/>
        <w:numPr>
          <w:ilvl w:val="0"/>
          <w:numId w:val="19"/>
        </w:numPr>
      </w:pPr>
      <w:r w:rsidRPr="00122C8E">
        <w:t xml:space="preserve">Möchten Sie ein neues Projekt im gewählten Überordner anlegen, markieren Sie bitte im </w:t>
      </w:r>
      <w:r w:rsidR="004B2715" w:rsidRPr="00122C8E">
        <w:t>l</w:t>
      </w:r>
      <w:r w:rsidRPr="00122C8E">
        <w:t>inken Bereich den Überordner. Dadurch wird das weiße Ordnersymbol in der Mitte aktiv. Über den weißen Ordner können Sie sich ein neues IDEA Projekt erstellen.</w:t>
      </w:r>
    </w:p>
    <w:p w14:paraId="18251CBE" w14:textId="2B638F35" w:rsidR="006E02BF" w:rsidRPr="00122C8E" w:rsidRDefault="006E02BF" w:rsidP="006E02BF">
      <w:r w:rsidRPr="00122C8E">
        <w:t>Auf der rechten Seite können Sie optional Prüfungsordner zur besseren Organisation der Daten anlegen. Hier haben Sie z.B. die Möglichkeit monatliche oder jährliche Prüfungsordner anzulegen, um Daten und Prüfungen zu gleichen Prüfungen in einem IDEA Projekt zu organisieren und über die Mehrperiodenaufbereitung einen Vergleich zwischen den Zeitpunkten zu ermöglichen.</w:t>
      </w:r>
    </w:p>
    <w:p w14:paraId="25799C74" w14:textId="4F05A639" w:rsidR="006E02BF" w:rsidRPr="00122C8E" w:rsidRDefault="006E02BF" w:rsidP="006E02BF">
      <w:pPr>
        <w:pStyle w:val="Listenabsatz"/>
        <w:numPr>
          <w:ilvl w:val="0"/>
          <w:numId w:val="19"/>
        </w:numPr>
      </w:pPr>
      <w:r w:rsidRPr="00122C8E">
        <w:t>Wählen Sie sich dazu einen Prüfungstypen aus.</w:t>
      </w:r>
      <w:r w:rsidR="00E02584" w:rsidRPr="00122C8E">
        <w:t xml:space="preserve"> Dieser bestimmt nur den Namen der angelegten Prüfungsordner, welche</w:t>
      </w:r>
      <w:r w:rsidR="004B2715" w:rsidRPr="00122C8E">
        <w:t>n</w:t>
      </w:r>
      <w:r w:rsidR="00E02584" w:rsidRPr="00122C8E">
        <w:t xml:space="preserve"> Sie im Nachhinein auch </w:t>
      </w:r>
      <w:r w:rsidR="00667214" w:rsidRPr="00122C8E">
        <w:t>ändern können,</w:t>
      </w:r>
      <w:r w:rsidR="00E02584" w:rsidRPr="00122C8E">
        <w:t xml:space="preserve"> und legt eine Prüfungsperiode für die jeweiligen Ordner fest.</w:t>
      </w:r>
    </w:p>
    <w:p w14:paraId="4F092641" w14:textId="391DBED9" w:rsidR="00E02584" w:rsidRPr="00122C8E" w:rsidRDefault="00E02584" w:rsidP="00E02584">
      <w:pPr>
        <w:pStyle w:val="Listenabsatz"/>
      </w:pPr>
      <w:r w:rsidRPr="00122C8E">
        <w:t>Es empfiehlt sich hier entweder den Prüfungstyp „Interne Revision“ oder „Sonstige Prüfung“ zu nutzen.</w:t>
      </w:r>
    </w:p>
    <w:p w14:paraId="452F6BB7" w14:textId="66D00F9F" w:rsidR="00E02584" w:rsidRPr="00122C8E" w:rsidRDefault="00E02584" w:rsidP="00E02584">
      <w:pPr>
        <w:pStyle w:val="Listenabsatz"/>
        <w:numPr>
          <w:ilvl w:val="0"/>
          <w:numId w:val="19"/>
        </w:numPr>
      </w:pPr>
      <w:r w:rsidRPr="00122C8E">
        <w:t>Nach Wahl des Prüfungstypen legen Sie die Prüfungsordner über den Button „Neuen Prüfungsordner erstellen“ an. Je nach gewählten Prüfungstypen erhalten Sie dann einen Dialog zu</w:t>
      </w:r>
      <w:r w:rsidR="004B2715" w:rsidRPr="00122C8E">
        <w:t>r</w:t>
      </w:r>
      <w:r w:rsidRPr="00122C8E">
        <w:t xml:space="preserve"> Auswahl der Prüfungsperiode.</w:t>
      </w:r>
    </w:p>
    <w:p w14:paraId="5504DD6B" w14:textId="2094649F" w:rsidR="00E02584" w:rsidRPr="00122C8E" w:rsidRDefault="00E02584" w:rsidP="00E02584">
      <w:pPr>
        <w:pStyle w:val="Listenabsatz"/>
      </w:pPr>
      <w:r w:rsidRPr="00122C8E">
        <w:t>Hier am Beispiel des Prüfungstypen „Interne Revision“.</w:t>
      </w:r>
    </w:p>
    <w:p w14:paraId="77E4E6B3" w14:textId="7D1F4C21" w:rsidR="00E02584" w:rsidRPr="00122C8E" w:rsidRDefault="00E02584" w:rsidP="00E02584">
      <w:pPr>
        <w:pStyle w:val="Listenabsatz"/>
      </w:pPr>
      <w:r w:rsidRPr="00122C8E">
        <w:t>Wählen Sie hier „Periode verwenden“ und das entsprechende Jahr, können Sie anschließend entwede</w:t>
      </w:r>
      <w:r w:rsidR="004B2715" w:rsidRPr="00122C8E">
        <w:t>r</w:t>
      </w:r>
      <w:r w:rsidRPr="00122C8E">
        <w:t xml:space="preserve"> nur einen Ordner</w:t>
      </w:r>
      <w:r w:rsidR="004B2715" w:rsidRPr="00122C8E">
        <w:t xml:space="preserve"> für den gesamten Zeitraum</w:t>
      </w:r>
      <w:r w:rsidRPr="00122C8E">
        <w:t xml:space="preserve"> erstellen oder das Jahr i</w:t>
      </w:r>
      <w:r w:rsidR="00F87CFC" w:rsidRPr="00122C8E">
        <w:t>n einen</w:t>
      </w:r>
      <w:r w:rsidRPr="00122C8E">
        <w:t xml:space="preserve"> Ordner </w:t>
      </w:r>
      <w:r w:rsidR="00F87CFC" w:rsidRPr="00122C8E">
        <w:t xml:space="preserve">pro Monat </w:t>
      </w:r>
      <w:r w:rsidR="003A0767" w:rsidRPr="00122C8E">
        <w:t>unter</w:t>
      </w:r>
      <w:r w:rsidRPr="00122C8E">
        <w:t>teilen.</w:t>
      </w:r>
    </w:p>
    <w:p w14:paraId="7C470AAE" w14:textId="559CF7DD" w:rsidR="00E02584" w:rsidRPr="00122C8E" w:rsidRDefault="00E02584" w:rsidP="00E02584">
      <w:pPr>
        <w:pStyle w:val="Listenabsatz"/>
        <w:jc w:val="center"/>
      </w:pPr>
      <w:r w:rsidRPr="00122C8E">
        <w:rPr>
          <w:noProof/>
        </w:rPr>
        <w:drawing>
          <wp:inline distT="0" distB="0" distL="0" distR="0" wp14:anchorId="0A7E0AD4" wp14:editId="0BC71251">
            <wp:extent cx="2771775" cy="2473021"/>
            <wp:effectExtent l="0" t="0" r="0" b="381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18"/>
                    <a:stretch>
                      <a:fillRect/>
                    </a:stretch>
                  </pic:blipFill>
                  <pic:spPr>
                    <a:xfrm>
                      <a:off x="0" y="0"/>
                      <a:ext cx="2779594" cy="2479997"/>
                    </a:xfrm>
                    <a:prstGeom prst="rect">
                      <a:avLst/>
                    </a:prstGeom>
                  </pic:spPr>
                </pic:pic>
              </a:graphicData>
            </a:graphic>
          </wp:inline>
        </w:drawing>
      </w:r>
    </w:p>
    <w:p w14:paraId="01DDCE54" w14:textId="1E8C9EF8" w:rsidR="00E02584" w:rsidRPr="00122C8E" w:rsidRDefault="00E02584" w:rsidP="00E02584">
      <w:pPr>
        <w:pStyle w:val="Listenabsatz"/>
      </w:pPr>
      <w:r w:rsidRPr="00122C8E">
        <w:t>Bestätigen Sie Ihre Eingaben mit „OK“.</w:t>
      </w:r>
    </w:p>
    <w:p w14:paraId="13BB6331" w14:textId="6C0996C2" w:rsidR="00E02584" w:rsidRPr="00122C8E" w:rsidRDefault="00E02584" w:rsidP="00E02584">
      <w:pPr>
        <w:pStyle w:val="Listenabsatz"/>
        <w:numPr>
          <w:ilvl w:val="0"/>
          <w:numId w:val="19"/>
        </w:numPr>
      </w:pPr>
      <w:r w:rsidRPr="00122C8E">
        <w:t>Ihnen werden die erstellten Prüfungsordner angezeigt. Sie können die Benennung auf der rechten Seite ändern.</w:t>
      </w:r>
    </w:p>
    <w:p w14:paraId="46E9770E" w14:textId="6F165536" w:rsidR="00E02584" w:rsidRPr="00122C8E" w:rsidRDefault="00E02584" w:rsidP="00E02584">
      <w:pPr>
        <w:pStyle w:val="Listenabsatz"/>
        <w:jc w:val="center"/>
      </w:pPr>
      <w:r w:rsidRPr="00122C8E">
        <w:rPr>
          <w:noProof/>
        </w:rPr>
        <w:lastRenderedPageBreak/>
        <w:drawing>
          <wp:inline distT="0" distB="0" distL="0" distR="0" wp14:anchorId="7A7F8A21" wp14:editId="2E7B683F">
            <wp:extent cx="3038475" cy="2932005"/>
            <wp:effectExtent l="0" t="0" r="0" b="1905"/>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a:blip r:embed="rId19"/>
                    <a:stretch>
                      <a:fillRect/>
                    </a:stretch>
                  </pic:blipFill>
                  <pic:spPr>
                    <a:xfrm>
                      <a:off x="0" y="0"/>
                      <a:ext cx="3047710" cy="2940917"/>
                    </a:xfrm>
                    <a:prstGeom prst="rect">
                      <a:avLst/>
                    </a:prstGeom>
                  </pic:spPr>
                </pic:pic>
              </a:graphicData>
            </a:graphic>
          </wp:inline>
        </w:drawing>
      </w:r>
    </w:p>
    <w:p w14:paraId="46CFE3C4" w14:textId="407BFCAC" w:rsidR="00043208" w:rsidRPr="00122C8E" w:rsidRDefault="00043208" w:rsidP="00043208">
      <w:pPr>
        <w:pStyle w:val="Listenabsatz"/>
      </w:pPr>
      <w:r w:rsidRPr="00122C8E">
        <w:t xml:space="preserve">Haben Sie mehrere Ordner erstellt, wird Ihnen zusätzlich der Ordner (hier) „Interne </w:t>
      </w:r>
      <w:proofErr w:type="spellStart"/>
      <w:r w:rsidRPr="00122C8E">
        <w:t>Revision_mp</w:t>
      </w:r>
      <w:proofErr w:type="spellEnd"/>
      <w:r w:rsidRPr="00122C8E">
        <w:t>“ angelegt. Die</w:t>
      </w:r>
      <w:r w:rsidR="00F87CFC" w:rsidRPr="00122C8E">
        <w:t>s</w:t>
      </w:r>
      <w:r w:rsidRPr="00122C8E">
        <w:t xml:space="preserve"> ist ein Mehrperiodenordner, der Sie beim Zusammenfügen von mehreren Zeitpunkten über den Workflowschritt „Mehrperiodenaufbereitung“ unterstützen kann.</w:t>
      </w:r>
    </w:p>
    <w:p w14:paraId="20480233" w14:textId="32F0D494" w:rsidR="00E02584" w:rsidRPr="00122C8E" w:rsidRDefault="00043208" w:rsidP="00043208">
      <w:pPr>
        <w:pStyle w:val="Listenabsatz"/>
        <w:numPr>
          <w:ilvl w:val="0"/>
          <w:numId w:val="19"/>
        </w:numPr>
      </w:pPr>
      <w:r w:rsidRPr="00122C8E">
        <w:t>Haben Sie alle Einstellungen vorgenommen, bestätigen Sie Ihre Eingaben mit dem grünen Häkchen.</w:t>
      </w:r>
    </w:p>
    <w:p w14:paraId="2B77BB92" w14:textId="5DB7CAC3" w:rsidR="006E02BF" w:rsidRPr="00122C8E" w:rsidRDefault="005A2FD9" w:rsidP="006E02BF">
      <w:pPr>
        <w:rPr>
          <w:i/>
          <w:iCs/>
        </w:rPr>
      </w:pPr>
      <w:r w:rsidRPr="00122C8E">
        <w:rPr>
          <w:i/>
          <w:iCs/>
        </w:rPr>
        <w:t>Hinweis: Prüfungsordner, die über diesen Workflowschritt angelegt werden, können nicht über IDEA selbst gelöscht werden. Möchten Sie einzelne Prüfungsordner löschen, verwenden Sie bitte den Workflowschritt „Projekte verwalten“ erneut. Auf der rechten Seite haben Sie die Option die Prüfungsordner zu löschen.</w:t>
      </w:r>
    </w:p>
    <w:p w14:paraId="40031F56" w14:textId="77777777" w:rsidR="0075022E" w:rsidRPr="00122C8E" w:rsidRDefault="0075022E" w:rsidP="006E02BF">
      <w:pPr>
        <w:rPr>
          <w:i/>
          <w:iCs/>
          <w:sz w:val="18"/>
          <w:szCs w:val="14"/>
        </w:rPr>
      </w:pPr>
    </w:p>
    <w:p w14:paraId="3B56F541" w14:textId="77777777" w:rsidR="005940E4" w:rsidRPr="00122C8E" w:rsidRDefault="005940E4" w:rsidP="00E7284D">
      <w:pPr>
        <w:pStyle w:val="berschrift3"/>
      </w:pPr>
      <w:bookmarkStart w:id="18" w:name="_Toc168851244"/>
      <w:r w:rsidRPr="00122C8E">
        <w:t>Prüfung auswählen</w:t>
      </w:r>
      <w:bookmarkEnd w:id="18"/>
    </w:p>
    <w:p w14:paraId="7885C383" w14:textId="77777777" w:rsidR="0075022E" w:rsidRPr="00122C8E" w:rsidRDefault="0075022E" w:rsidP="00322105"/>
    <w:p w14:paraId="2693538D" w14:textId="52D60B8B" w:rsidR="00510CEB" w:rsidRPr="00122C8E" w:rsidRDefault="005940E4" w:rsidP="00322105">
      <w:r w:rsidRPr="00122C8E">
        <w:t xml:space="preserve">Der </w:t>
      </w:r>
      <w:r w:rsidR="00510CEB" w:rsidRPr="00122C8E">
        <w:t>Workflowschritt „Projekt</w:t>
      </w:r>
      <w:r w:rsidRPr="00122C8E">
        <w:t xml:space="preserve"> auswählen</w:t>
      </w:r>
      <w:r w:rsidR="00510CEB" w:rsidRPr="00122C8E">
        <w:t>“</w:t>
      </w:r>
      <w:r w:rsidRPr="00122C8E">
        <w:t xml:space="preserve"> wird verwendet, um zwischen existierenden Projekten zu wechseln.</w:t>
      </w:r>
    </w:p>
    <w:p w14:paraId="5EE4EE57" w14:textId="7AB9021F" w:rsidR="00B95480" w:rsidRPr="00122C8E" w:rsidRDefault="007007F9" w:rsidP="00322105">
      <w:r w:rsidRPr="00122C8E">
        <w:br w:type="page"/>
      </w:r>
    </w:p>
    <w:p w14:paraId="452D48B5" w14:textId="77777777" w:rsidR="00192745" w:rsidRPr="00122C8E" w:rsidRDefault="00192745" w:rsidP="00E7284D">
      <w:pPr>
        <w:pStyle w:val="berschrift2"/>
      </w:pPr>
      <w:bookmarkStart w:id="19" w:name="_Toc97143789"/>
      <w:bookmarkStart w:id="20" w:name="_Toc149141156"/>
      <w:bookmarkStart w:id="21" w:name="_Toc168851245"/>
      <w:r w:rsidRPr="00122C8E">
        <w:lastRenderedPageBreak/>
        <w:t>Datenanforderung erstellen</w:t>
      </w:r>
      <w:bookmarkEnd w:id="19"/>
      <w:bookmarkEnd w:id="20"/>
      <w:bookmarkEnd w:id="21"/>
    </w:p>
    <w:p w14:paraId="2A56932F" w14:textId="77777777" w:rsidR="0075022E" w:rsidRPr="00122C8E" w:rsidRDefault="0075022E" w:rsidP="00322105"/>
    <w:p w14:paraId="3786B07C" w14:textId="3EAA67A2" w:rsidR="00192745" w:rsidRPr="00122C8E" w:rsidRDefault="00674EA4" w:rsidP="00322105">
      <w:r w:rsidRPr="00122C8E">
        <w:t>Unter diesem Workflowschritt sind Anleitungen zur Datenbeschaffung für die verschiedenen Quellsystem</w:t>
      </w:r>
      <w:r w:rsidR="009650CB" w:rsidRPr="00122C8E">
        <w:t>e</w:t>
      </w:r>
      <w:r w:rsidRPr="00122C8E">
        <w:t xml:space="preserve"> hinterlegt. Die Anleitungen sind dabei nach Importroutine sortiert, um eine konsistente Datenbeschaffung zu ermöglichen</w:t>
      </w:r>
      <w:r w:rsidR="009650CB" w:rsidRPr="00122C8E">
        <w:t>. Nur eine vollständige Datengrundlage für die jeweilige</w:t>
      </w:r>
      <w:r w:rsidRPr="00122C8E">
        <w:t xml:space="preserve"> Importroutine </w:t>
      </w:r>
      <w:r w:rsidR="009650CB" w:rsidRPr="00122C8E">
        <w:t>garantiert eine korrekte Aufbereitung der Daten</w:t>
      </w:r>
      <w:r w:rsidRPr="00122C8E">
        <w:t>.</w:t>
      </w:r>
    </w:p>
    <w:p w14:paraId="7ED7A90C" w14:textId="62A4A147" w:rsidR="00B80658" w:rsidRPr="00122C8E" w:rsidRDefault="00B80658" w:rsidP="00322105">
      <w:r w:rsidRPr="00122C8E">
        <w:t>Zusätzlich zur Datenbeschaffung erhalten Sie Informationen zu den Formaten und Strukturen, in denen die einzelnen Dateien vorliegen müssen. Weichen die beschafften Dateien von den vorgegebenen Strukturen ab, kann ein fehlerfreier Import nicht garantiert werden.</w:t>
      </w:r>
    </w:p>
    <w:p w14:paraId="19F09A61" w14:textId="4E6F9466" w:rsidR="00A202D0" w:rsidRPr="00122C8E" w:rsidRDefault="00A202D0" w:rsidP="00A202D0">
      <w:r w:rsidRPr="00122C8E">
        <w:br w:type="page"/>
      </w:r>
    </w:p>
    <w:p w14:paraId="0F987326" w14:textId="2EEFA913" w:rsidR="004633C7" w:rsidRPr="00122C8E" w:rsidRDefault="00F75930" w:rsidP="00E7284D">
      <w:pPr>
        <w:pStyle w:val="berschrift2"/>
      </w:pPr>
      <w:bookmarkStart w:id="22" w:name="_Toc97143791"/>
      <w:bookmarkStart w:id="23" w:name="_Toc149141157"/>
      <w:bookmarkStart w:id="24" w:name="_Toc168851246"/>
      <w:r w:rsidRPr="00122C8E">
        <w:lastRenderedPageBreak/>
        <w:t>Daten</w:t>
      </w:r>
      <w:r w:rsidR="00557E21" w:rsidRPr="00122C8E">
        <w:t xml:space="preserve"> importieren</w:t>
      </w:r>
      <w:bookmarkEnd w:id="22"/>
      <w:bookmarkEnd w:id="23"/>
      <w:bookmarkEnd w:id="24"/>
    </w:p>
    <w:p w14:paraId="3A7A44EA" w14:textId="77777777" w:rsidR="0075022E" w:rsidRPr="00122C8E" w:rsidRDefault="0075022E" w:rsidP="006E40F1"/>
    <w:p w14:paraId="3B361AAA" w14:textId="56594A0A" w:rsidR="006E40F1" w:rsidRPr="00122C8E" w:rsidRDefault="006E40F1" w:rsidP="006E40F1">
      <w:r w:rsidRPr="00122C8E">
        <w:t>Im Workflowschritt „Daten importieren“ finden Sie Herstellerspezifische Schnittstellen, die den Import und die Aufbereitung der vorher mit Hilfe einer Datenanforderung beschaff</w:t>
      </w:r>
      <w:r w:rsidR="0085415A" w:rsidRPr="00122C8E">
        <w:t>t</w:t>
      </w:r>
      <w:r w:rsidRPr="00122C8E">
        <w:t>en Daten, durchführ</w:t>
      </w:r>
      <w:r w:rsidR="00D547CA" w:rsidRPr="00122C8E">
        <w:t>en</w:t>
      </w:r>
      <w:r w:rsidRPr="00122C8E">
        <w:t>.</w:t>
      </w:r>
    </w:p>
    <w:p w14:paraId="15FC9F29" w14:textId="17414248" w:rsidR="006E40F1" w:rsidRPr="00122C8E" w:rsidRDefault="006E40F1" w:rsidP="006E40F1">
      <w:r w:rsidRPr="00122C8E">
        <w:t xml:space="preserve">Wählen Sie dazu das entsprechende Themengebiet aus den Datenquellen auf der </w:t>
      </w:r>
      <w:r w:rsidR="00885B8D" w:rsidRPr="00122C8E">
        <w:t>l</w:t>
      </w:r>
      <w:r w:rsidRPr="00122C8E">
        <w:t>inken Seite aus. Unter diese</w:t>
      </w:r>
      <w:r w:rsidR="0085415A" w:rsidRPr="00122C8E">
        <w:t>m</w:t>
      </w:r>
      <w:r w:rsidRPr="00122C8E">
        <w:t xml:space="preserve"> finden Sie auf der rechten Seite dann mögliche weitere Ausprägungen.</w:t>
      </w:r>
    </w:p>
    <w:p w14:paraId="305C06B2" w14:textId="77777777" w:rsidR="002B54D9" w:rsidRPr="00122C8E" w:rsidRDefault="002B54D9" w:rsidP="00D81F7E">
      <w:pPr>
        <w:jc w:val="center"/>
      </w:pPr>
    </w:p>
    <w:p w14:paraId="70DBCDE3" w14:textId="2E54EF5B" w:rsidR="00D81F7E" w:rsidRPr="00122C8E" w:rsidRDefault="000262B5" w:rsidP="006E40F1">
      <w:pPr>
        <w:jc w:val="center"/>
      </w:pPr>
      <w:r w:rsidRPr="00122C8E">
        <w:rPr>
          <w:noProof/>
        </w:rPr>
        <w:drawing>
          <wp:inline distT="0" distB="0" distL="0" distR="0" wp14:anchorId="0B6F3E71" wp14:editId="0156EFBD">
            <wp:extent cx="5900400" cy="5036400"/>
            <wp:effectExtent l="0" t="0" r="5715" b="0"/>
            <wp:docPr id="1660398508" name="Grafik 5"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98508" name="Grafik 5" descr="Ein Bild, das Text, Screenshot, Display,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900400" cy="5036400"/>
                    </a:xfrm>
                    <a:prstGeom prst="rect">
                      <a:avLst/>
                    </a:prstGeom>
                  </pic:spPr>
                </pic:pic>
              </a:graphicData>
            </a:graphic>
          </wp:inline>
        </w:drawing>
      </w:r>
    </w:p>
    <w:p w14:paraId="19E6C12A" w14:textId="77777777" w:rsidR="000262B5" w:rsidRPr="00122C8E" w:rsidRDefault="000262B5" w:rsidP="006E40F1">
      <w:pPr>
        <w:jc w:val="center"/>
      </w:pPr>
    </w:p>
    <w:p w14:paraId="7E3C1DE9" w14:textId="1FAE6D61" w:rsidR="006E40F1" w:rsidRPr="00122C8E" w:rsidRDefault="006E40F1" w:rsidP="006E40F1">
      <w:r w:rsidRPr="00122C8E">
        <w:t>Sie finden im Folgenden Erklärungen zu den möglichen Herstellerspezifischen Schnittstellen.</w:t>
      </w:r>
    </w:p>
    <w:p w14:paraId="01A6ECCC" w14:textId="7EDD329D" w:rsidR="00B70198" w:rsidRPr="00122C8E" w:rsidRDefault="006E40F1" w:rsidP="006E40F1">
      <w:pPr>
        <w:rPr>
          <w:i/>
          <w:iCs/>
        </w:rPr>
      </w:pPr>
      <w:r w:rsidRPr="00122C8E">
        <w:rPr>
          <w:i/>
          <w:iCs/>
        </w:rPr>
        <w:t>Hinweis: Die Datenquelle „</w:t>
      </w:r>
      <w:proofErr w:type="spellStart"/>
      <w:r w:rsidRPr="00122C8E">
        <w:rPr>
          <w:i/>
          <w:iCs/>
        </w:rPr>
        <w:t>SmartExporter</w:t>
      </w:r>
      <w:proofErr w:type="spellEnd"/>
      <w:r w:rsidRPr="00122C8E">
        <w:rPr>
          <w:i/>
          <w:iCs/>
        </w:rPr>
        <w:t xml:space="preserve"> Datenrücklieferung“ ist eine Beispieldatenquelle, die bei der Installation von IDEA mitgeliefert wird und keinen Einfluss au</w:t>
      </w:r>
      <w:r w:rsidR="00850F8B" w:rsidRPr="00122C8E">
        <w:rPr>
          <w:i/>
          <w:iCs/>
        </w:rPr>
        <w:t>f</w:t>
      </w:r>
      <w:r w:rsidRPr="00122C8E">
        <w:rPr>
          <w:i/>
          <w:iCs/>
        </w:rPr>
        <w:t xml:space="preserve"> die </w:t>
      </w:r>
      <w:r w:rsidR="00850F8B" w:rsidRPr="00122C8E">
        <w:rPr>
          <w:i/>
          <w:iCs/>
        </w:rPr>
        <w:t>Prüfungen der App hat.</w:t>
      </w:r>
    </w:p>
    <w:p w14:paraId="058949B4" w14:textId="6F02C0A1" w:rsidR="006E40F1" w:rsidRPr="00122C8E" w:rsidRDefault="00B70198" w:rsidP="00B70198">
      <w:pPr>
        <w:rPr>
          <w:i/>
          <w:iCs/>
        </w:rPr>
      </w:pPr>
      <w:r w:rsidRPr="00122C8E">
        <w:rPr>
          <w:i/>
          <w:iCs/>
        </w:rPr>
        <w:br w:type="page"/>
      </w:r>
    </w:p>
    <w:p w14:paraId="6035EE9F" w14:textId="695B3A07" w:rsidR="006E40F1" w:rsidRPr="00122C8E" w:rsidRDefault="006E40F1" w:rsidP="001F0ACE">
      <w:pPr>
        <w:pStyle w:val="berschrift3"/>
        <w:numPr>
          <w:ilvl w:val="0"/>
          <w:numId w:val="27"/>
        </w:numPr>
      </w:pPr>
      <w:bookmarkStart w:id="25" w:name="_Toc168851247"/>
      <w:r w:rsidRPr="00122C8E">
        <w:lastRenderedPageBreak/>
        <w:t xml:space="preserve">Aktivgeschäft </w:t>
      </w:r>
      <w:r w:rsidR="00885B8D" w:rsidRPr="00122C8E">
        <w:t>–</w:t>
      </w:r>
      <w:r w:rsidRPr="00122C8E">
        <w:t xml:space="preserve"> </w:t>
      </w:r>
      <w:r w:rsidR="00B70198" w:rsidRPr="00122C8E">
        <w:t>Aktivgeschäft</w:t>
      </w:r>
      <w:bookmarkEnd w:id="25"/>
    </w:p>
    <w:p w14:paraId="36A453F0" w14:textId="77777777" w:rsidR="006A62D7" w:rsidRPr="00122C8E" w:rsidRDefault="006A62D7" w:rsidP="00AA2F98"/>
    <w:p w14:paraId="1FCFFF98" w14:textId="1062BAC8" w:rsidR="00AA2F98" w:rsidRPr="00122C8E" w:rsidRDefault="00AA2F98" w:rsidP="00AA2F98">
      <w:r w:rsidRPr="00122C8E">
        <w:t>Die Importroutine „Aktivgeschäft“ ermöglicht Prüfungen der Datenqualität, Risikoklassifizierung und Kreditgewährung. Die benötigten Daten werden von den Importbereichen KRM und KGW verwendet.</w:t>
      </w:r>
    </w:p>
    <w:p w14:paraId="12CFDC0F" w14:textId="472F2B18" w:rsidR="00885B8D" w:rsidRPr="00122C8E" w:rsidRDefault="00885B8D" w:rsidP="00885B8D">
      <w:r w:rsidRPr="00122C8E">
        <w:t xml:space="preserve">Haben Sie die Herstellerspezifische Schnittstelle </w:t>
      </w:r>
      <w:r w:rsidR="00456E6F" w:rsidRPr="00122C8E">
        <w:t xml:space="preserve">„Aktivgeschäft“ </w:t>
      </w:r>
      <w:r w:rsidRPr="00122C8E">
        <w:t>gewählt, bestätigen Sie die Ausführung mit „Weiter“.</w:t>
      </w:r>
    </w:p>
    <w:p w14:paraId="5E10CDC0" w14:textId="77777777" w:rsidR="006A62D7" w:rsidRPr="00122C8E" w:rsidRDefault="006A62D7" w:rsidP="00885B8D"/>
    <w:p w14:paraId="6ABF09CF" w14:textId="5ED0558F" w:rsidR="000625A9" w:rsidRPr="00122C8E" w:rsidRDefault="000625A9" w:rsidP="000625A9">
      <w:pPr>
        <w:jc w:val="center"/>
      </w:pPr>
    </w:p>
    <w:p w14:paraId="5F7F86D5" w14:textId="0842A3F0" w:rsidR="006A62D7" w:rsidRPr="00122C8E" w:rsidRDefault="00960CA5" w:rsidP="000625A9">
      <w:pPr>
        <w:jc w:val="center"/>
      </w:pPr>
      <w:r w:rsidRPr="00122C8E">
        <w:rPr>
          <w:noProof/>
        </w:rPr>
        <w:drawing>
          <wp:inline distT="0" distB="0" distL="0" distR="0" wp14:anchorId="7F97E8B4" wp14:editId="7269C5A6">
            <wp:extent cx="5922000" cy="3009600"/>
            <wp:effectExtent l="0" t="0" r="3175" b="635"/>
            <wp:docPr id="2021347012" name="Grafik 6" descr="Ein Bild, das Text, Screenshot, Software,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47012" name="Grafik 6" descr="Ein Bild, das Text, Screenshot, Software, Zahl enthält."/>
                    <pic:cNvPicPr/>
                  </pic:nvPicPr>
                  <pic:blipFill>
                    <a:blip r:embed="rId21">
                      <a:extLst>
                        <a:ext uri="{28A0092B-C50C-407E-A947-70E740481C1C}">
                          <a14:useLocalDpi xmlns:a14="http://schemas.microsoft.com/office/drawing/2010/main" val="0"/>
                        </a:ext>
                      </a:extLst>
                    </a:blip>
                    <a:stretch>
                      <a:fillRect/>
                    </a:stretch>
                  </pic:blipFill>
                  <pic:spPr>
                    <a:xfrm>
                      <a:off x="0" y="0"/>
                      <a:ext cx="5922000" cy="3009600"/>
                    </a:xfrm>
                    <a:prstGeom prst="rect">
                      <a:avLst/>
                    </a:prstGeom>
                  </pic:spPr>
                </pic:pic>
              </a:graphicData>
            </a:graphic>
          </wp:inline>
        </w:drawing>
      </w:r>
    </w:p>
    <w:p w14:paraId="38B61C78" w14:textId="77777777" w:rsidR="00960CA5" w:rsidRPr="00122C8E" w:rsidRDefault="00960CA5" w:rsidP="000625A9">
      <w:pPr>
        <w:jc w:val="center"/>
      </w:pPr>
    </w:p>
    <w:p w14:paraId="1B49BD71" w14:textId="76F55138" w:rsidR="00AA792F" w:rsidRPr="00122C8E" w:rsidRDefault="000625A9" w:rsidP="00885B8D">
      <w:r w:rsidRPr="00122C8E">
        <w:t xml:space="preserve">Wählen Sie anschließend </w:t>
      </w:r>
      <w:r w:rsidR="00AA2F98" w:rsidRPr="00122C8E">
        <w:t>den Ordner</w:t>
      </w:r>
      <w:r w:rsidRPr="00122C8E">
        <w:t xml:space="preserve"> über „Durchsuchen“ aus</w:t>
      </w:r>
      <w:r w:rsidR="00AA2F98" w:rsidRPr="00122C8E">
        <w:t>, in dem Sie die Dateien für den Import abgelegt haben</w:t>
      </w:r>
      <w:r w:rsidRPr="00122C8E">
        <w:t>. Die</w:t>
      </w:r>
      <w:r w:rsidR="00AA2F98" w:rsidRPr="00122C8E">
        <w:t xml:space="preserve"> Dateien sollten in der Regel als</w:t>
      </w:r>
      <w:r w:rsidRPr="00122C8E">
        <w:t xml:space="preserve"> .</w:t>
      </w:r>
      <w:proofErr w:type="spellStart"/>
      <w:r w:rsidR="00AA2F98" w:rsidRPr="00122C8E">
        <w:t>csv</w:t>
      </w:r>
      <w:proofErr w:type="spellEnd"/>
      <w:r w:rsidRPr="00122C8E">
        <w:t xml:space="preserve"> oder .</w:t>
      </w:r>
      <w:proofErr w:type="spellStart"/>
      <w:r w:rsidR="00AA2F98" w:rsidRPr="00122C8E">
        <w:t>txt</w:t>
      </w:r>
      <w:proofErr w:type="spellEnd"/>
      <w:r w:rsidRPr="00122C8E">
        <w:t xml:space="preserve"> Datei vorliegen. </w:t>
      </w:r>
      <w:r w:rsidR="00AA792F" w:rsidRPr="00122C8E">
        <w:t>Die Importroutine durchsucht den gewählten Ordner nach allen benötigten Dateien. Werden alle Dateien eines Importbereiches erkannt, wird das entsprechende Prüffeld mit einem Haken versehen.</w:t>
      </w:r>
    </w:p>
    <w:p w14:paraId="0ECFF4B7" w14:textId="18B47E43" w:rsidR="00AA792F" w:rsidRPr="00122C8E" w:rsidRDefault="00AA792F" w:rsidP="00AA792F">
      <w:pPr>
        <w:jc w:val="center"/>
      </w:pPr>
      <w:r w:rsidRPr="00122C8E">
        <w:rPr>
          <w:noProof/>
        </w:rPr>
        <w:lastRenderedPageBreak/>
        <w:drawing>
          <wp:inline distT="0" distB="0" distL="0" distR="0" wp14:anchorId="5F5C93B3" wp14:editId="7D9B1F2D">
            <wp:extent cx="2591162" cy="3019846"/>
            <wp:effectExtent l="0" t="0" r="0" b="0"/>
            <wp:docPr id="207892712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27122" name="Grafik 1" descr="Ein Bild, das Text, Screenshot, Zahl, Schrift enthält.&#10;&#10;Automatisch generierte Beschreibung"/>
                    <pic:cNvPicPr/>
                  </pic:nvPicPr>
                  <pic:blipFill>
                    <a:blip r:embed="rId22"/>
                    <a:stretch>
                      <a:fillRect/>
                    </a:stretch>
                  </pic:blipFill>
                  <pic:spPr>
                    <a:xfrm>
                      <a:off x="0" y="0"/>
                      <a:ext cx="2591162" cy="3019846"/>
                    </a:xfrm>
                    <a:prstGeom prst="rect">
                      <a:avLst/>
                    </a:prstGeom>
                  </pic:spPr>
                </pic:pic>
              </a:graphicData>
            </a:graphic>
          </wp:inline>
        </w:drawing>
      </w:r>
    </w:p>
    <w:p w14:paraId="398BFBB0" w14:textId="77777777" w:rsidR="00020EDE" w:rsidRPr="00122C8E" w:rsidRDefault="00020EDE" w:rsidP="00AA792F">
      <w:pPr>
        <w:jc w:val="center"/>
      </w:pPr>
    </w:p>
    <w:p w14:paraId="282B0B4A" w14:textId="4086B8F0" w:rsidR="003D7FAE" w:rsidRPr="00122C8E" w:rsidRDefault="003D7FAE" w:rsidP="003D7FAE">
      <w:r w:rsidRPr="00122C8E">
        <w:t>Das Spaltentrennzeichen der KRM-Datei wird von der App automatisch erkannt und muss nicht vom Benutzer angegeben werden. Auch wenn die KRM-Datei wie in der Datenabfrage angegeben erstellt wird, erkennt die App die Vorlage zwischen „VR-Control KRM Stand 17.05.2022“ und „VR-Control KRM Stand dd.mm.2021“.</w:t>
      </w:r>
    </w:p>
    <w:p w14:paraId="2D41E83A" w14:textId="14836F25" w:rsidR="003D7FAE" w:rsidRPr="00122C8E" w:rsidRDefault="003D7FAE" w:rsidP="00885B8D">
      <w:r w:rsidRPr="00122C8E">
        <w:t>Wenn die Vorlage der KRM-Datei nicht erkannt werden kann, wird ein Hinweisdialog angezeigt und der Benutzer sollte manuell eine der vorhandenen Vorlagen auswählen.</w:t>
      </w:r>
    </w:p>
    <w:p w14:paraId="6D4F2455" w14:textId="77777777" w:rsidR="007B417A" w:rsidRPr="00122C8E" w:rsidRDefault="007B417A" w:rsidP="007B417A">
      <w:pPr>
        <w:jc w:val="center"/>
      </w:pPr>
    </w:p>
    <w:p w14:paraId="6D3589EF" w14:textId="4B1E99A5" w:rsidR="003D7FAE" w:rsidRPr="00122C8E" w:rsidRDefault="007B417A" w:rsidP="007B417A">
      <w:pPr>
        <w:jc w:val="center"/>
      </w:pPr>
      <w:r w:rsidRPr="00122C8E">
        <w:rPr>
          <w:noProof/>
        </w:rPr>
        <w:drawing>
          <wp:inline distT="0" distB="0" distL="0" distR="0" wp14:anchorId="6FF92987" wp14:editId="3AD258C0">
            <wp:extent cx="3791145" cy="1765391"/>
            <wp:effectExtent l="0" t="0" r="0" b="6350"/>
            <wp:docPr id="1783130188" name="Grafik 7"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0188" name="Grafik 7" descr="Ein Bild, das Text, Screenshot, Schrift, Software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791145" cy="1765391"/>
                    </a:xfrm>
                    <a:prstGeom prst="rect">
                      <a:avLst/>
                    </a:prstGeom>
                  </pic:spPr>
                </pic:pic>
              </a:graphicData>
            </a:graphic>
          </wp:inline>
        </w:drawing>
      </w:r>
    </w:p>
    <w:p w14:paraId="22C19F77" w14:textId="77777777" w:rsidR="007B417A" w:rsidRPr="00122C8E" w:rsidRDefault="007B417A" w:rsidP="007B417A">
      <w:pPr>
        <w:jc w:val="center"/>
      </w:pPr>
    </w:p>
    <w:p w14:paraId="5ED92ADC" w14:textId="48C2E007" w:rsidR="007B417A" w:rsidRPr="00122C8E" w:rsidRDefault="007B417A" w:rsidP="007B417A">
      <w:pPr>
        <w:jc w:val="center"/>
      </w:pPr>
      <w:r w:rsidRPr="00122C8E">
        <w:rPr>
          <w:noProof/>
        </w:rPr>
        <w:drawing>
          <wp:inline distT="0" distB="0" distL="0" distR="0" wp14:anchorId="77194AE0" wp14:editId="1EC780A1">
            <wp:extent cx="3835597" cy="1479626"/>
            <wp:effectExtent l="0" t="0" r="0" b="6350"/>
            <wp:docPr id="1209240496" name="Grafik 10" descr="Ein Bild, das Text, Schrif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0496" name="Grafik 10" descr="Ein Bild, das Text, Schrift, Zahl, Screensho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3835597" cy="1479626"/>
                    </a:xfrm>
                    <a:prstGeom prst="rect">
                      <a:avLst/>
                    </a:prstGeom>
                  </pic:spPr>
                </pic:pic>
              </a:graphicData>
            </a:graphic>
          </wp:inline>
        </w:drawing>
      </w:r>
    </w:p>
    <w:p w14:paraId="5C0AD7AF" w14:textId="5A15A504" w:rsidR="004D6502" w:rsidRPr="00122C8E" w:rsidRDefault="002E1F16" w:rsidP="004D6502">
      <w:r w:rsidRPr="002E1F16">
        <w:lastRenderedPageBreak/>
        <w:t xml:space="preserve">Mit IDEA 12 oder höher wird der Import direkt nach dem Klick auf „OK“ im Dialog gestartet, ansonsten </w:t>
      </w:r>
      <w:r>
        <w:t>b</w:t>
      </w:r>
      <w:r w:rsidR="004D6502" w:rsidRPr="00122C8E">
        <w:t>itte klicken Sie im folgenden Dialog auf „Importieren“, um den Import und die Aufbereitung zu starten.</w:t>
      </w:r>
    </w:p>
    <w:p w14:paraId="43177120" w14:textId="113E6777" w:rsidR="004D6502" w:rsidRPr="00122C8E" w:rsidRDefault="004D6502" w:rsidP="004D6502">
      <w:pPr>
        <w:jc w:val="center"/>
      </w:pPr>
      <w:r w:rsidRPr="00122C8E">
        <w:rPr>
          <w:noProof/>
        </w:rPr>
        <w:drawing>
          <wp:inline distT="0" distB="0" distL="0" distR="0" wp14:anchorId="22140517" wp14:editId="75141A6B">
            <wp:extent cx="3248025" cy="2773131"/>
            <wp:effectExtent l="0" t="0" r="0" b="8255"/>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25"/>
                    <a:stretch>
                      <a:fillRect/>
                    </a:stretch>
                  </pic:blipFill>
                  <pic:spPr>
                    <a:xfrm>
                      <a:off x="0" y="0"/>
                      <a:ext cx="3256840" cy="2780657"/>
                    </a:xfrm>
                    <a:prstGeom prst="rect">
                      <a:avLst/>
                    </a:prstGeom>
                  </pic:spPr>
                </pic:pic>
              </a:graphicData>
            </a:graphic>
          </wp:inline>
        </w:drawing>
      </w:r>
    </w:p>
    <w:p w14:paraId="6E4E1540" w14:textId="6749C1AF" w:rsidR="004D6502" w:rsidRPr="00122C8E" w:rsidRDefault="004D6502" w:rsidP="004D6502">
      <w:r w:rsidRPr="00122C8E">
        <w:t>Je nach gewählte</w:t>
      </w:r>
      <w:r w:rsidR="00270444" w:rsidRPr="00122C8E">
        <w:t>m</w:t>
      </w:r>
      <w:r w:rsidRPr="00122C8E">
        <w:t xml:space="preserve"> Importbereich können nun weitere Abfragen vor dem eigentlichen Import und der Aufbereitung folgen.</w:t>
      </w:r>
    </w:p>
    <w:p w14:paraId="34F2FBEF" w14:textId="59EEF62A" w:rsidR="004D6502" w:rsidRPr="00122C8E" w:rsidRDefault="004D6502" w:rsidP="001F0ACE">
      <w:pPr>
        <w:pStyle w:val="berschrift4"/>
        <w:numPr>
          <w:ilvl w:val="0"/>
          <w:numId w:val="49"/>
        </w:numPr>
      </w:pPr>
      <w:proofErr w:type="spellStart"/>
      <w:r w:rsidRPr="00122C8E">
        <w:t>Risikorelevanzgrenze</w:t>
      </w:r>
      <w:proofErr w:type="spellEnd"/>
    </w:p>
    <w:p w14:paraId="627C6771" w14:textId="77777777" w:rsidR="004D6502" w:rsidRPr="00122C8E" w:rsidRDefault="004D6502" w:rsidP="004D6502"/>
    <w:p w14:paraId="7525B33B" w14:textId="5FC2DF8C" w:rsidR="00D51813" w:rsidRPr="00122C8E" w:rsidRDefault="004D6502" w:rsidP="00D51813">
      <w:pPr>
        <w:jc w:val="center"/>
      </w:pPr>
      <w:r w:rsidRPr="00122C8E">
        <w:rPr>
          <w:noProof/>
        </w:rPr>
        <w:drawing>
          <wp:inline distT="0" distB="0" distL="0" distR="0" wp14:anchorId="5206FA2A" wp14:editId="70B80435">
            <wp:extent cx="4391638" cy="3648584"/>
            <wp:effectExtent l="0" t="0" r="9525" b="9525"/>
            <wp:docPr id="178768498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84984" name="Grafik 1" descr="Ein Bild, das Text, Screenshot, Display, Software enthält.&#10;&#10;Automatisch generierte Beschreibung"/>
                    <pic:cNvPicPr/>
                  </pic:nvPicPr>
                  <pic:blipFill>
                    <a:blip r:embed="rId26"/>
                    <a:stretch>
                      <a:fillRect/>
                    </a:stretch>
                  </pic:blipFill>
                  <pic:spPr>
                    <a:xfrm>
                      <a:off x="0" y="0"/>
                      <a:ext cx="4391638" cy="3648584"/>
                    </a:xfrm>
                    <a:prstGeom prst="rect">
                      <a:avLst/>
                    </a:prstGeom>
                  </pic:spPr>
                </pic:pic>
              </a:graphicData>
            </a:graphic>
          </wp:inline>
        </w:drawing>
      </w:r>
    </w:p>
    <w:p w14:paraId="1FF81223" w14:textId="77777777" w:rsidR="00667214" w:rsidRPr="00122C8E" w:rsidRDefault="00667214" w:rsidP="00D51813">
      <w:pPr>
        <w:jc w:val="center"/>
      </w:pPr>
    </w:p>
    <w:p w14:paraId="0C75473A" w14:textId="245262B2" w:rsidR="00270444" w:rsidRPr="00122C8E" w:rsidRDefault="00D51813" w:rsidP="00D51813">
      <w:r w:rsidRPr="00122C8E">
        <w:lastRenderedPageBreak/>
        <w:t xml:space="preserve">Entscheiden Sie anschließend, ob Sie eine individuelle </w:t>
      </w:r>
      <w:proofErr w:type="spellStart"/>
      <w:r w:rsidRPr="00122C8E">
        <w:t>Risikorelevanzgrenze</w:t>
      </w:r>
      <w:proofErr w:type="spellEnd"/>
      <w:r w:rsidRPr="00122C8E">
        <w:t xml:space="preserve"> verwenden möchten. Über die Check-Box können Sie die Verwendung aktivieren. Wählen Sie dann</w:t>
      </w:r>
      <w:r w:rsidR="003877D4" w:rsidRPr="00122C8E">
        <w:t xml:space="preserve"> ein oder mehrere Merkmale aus, welche die </w:t>
      </w:r>
      <w:proofErr w:type="spellStart"/>
      <w:r w:rsidR="003877D4" w:rsidRPr="00122C8E">
        <w:t>Risikorelevanzegrenze</w:t>
      </w:r>
      <w:proofErr w:type="spellEnd"/>
      <w:r w:rsidR="003877D4" w:rsidRPr="00122C8E">
        <w:t xml:space="preserve"> bestimmen. </w:t>
      </w:r>
      <w:r w:rsidR="004D6502" w:rsidRPr="00122C8E">
        <w:t xml:space="preserve">Sie können zusätzlich entscheiden, ob alle gewählten Kriterien gleichzeitig </w:t>
      </w:r>
      <w:r w:rsidR="00270444" w:rsidRPr="00122C8E">
        <w:t xml:space="preserve">erfüllt sein müssen </w:t>
      </w:r>
      <w:r w:rsidR="004D6502" w:rsidRPr="00122C8E">
        <w:t xml:space="preserve">oder nur mindestens </w:t>
      </w:r>
      <w:r w:rsidR="00270444" w:rsidRPr="00122C8E">
        <w:t>ein Kriterium</w:t>
      </w:r>
      <w:r w:rsidR="004D6502" w:rsidRPr="00122C8E">
        <w:t xml:space="preserve"> erfüllt sein m</w:t>
      </w:r>
      <w:r w:rsidR="00270444" w:rsidRPr="00122C8E">
        <w:t>uss</w:t>
      </w:r>
      <w:r w:rsidR="004D6502" w:rsidRPr="00122C8E">
        <w:t>, damit ein Datensatz als „Risikorelevant“ markiert wird</w:t>
      </w:r>
      <w:r w:rsidR="003877D4" w:rsidRPr="00122C8E">
        <w:t>. Zu diesem Zweck wird ein neues Feld angehangen, welches das Feld „RISIKOKENNZEICHEN“ funktional ersetzt.</w:t>
      </w:r>
    </w:p>
    <w:p w14:paraId="7CE89F7F" w14:textId="14D52405" w:rsidR="003877D4" w:rsidRPr="00122C8E" w:rsidRDefault="003877D4" w:rsidP="00D51813">
      <w:r w:rsidRPr="00122C8E">
        <w:t>Zusätzlich können Sie Ihre Eingaben Speichern und bei einem späteren Import erneut Laden.</w:t>
      </w:r>
    </w:p>
    <w:p w14:paraId="5EB146DC" w14:textId="77777777" w:rsidR="00667214" w:rsidRPr="00122C8E" w:rsidRDefault="00667214" w:rsidP="00D51813">
      <w:pPr>
        <w:rPr>
          <w:sz w:val="18"/>
          <w:szCs w:val="14"/>
        </w:rPr>
      </w:pPr>
    </w:p>
    <w:p w14:paraId="504E9DDB" w14:textId="2E2B39BF" w:rsidR="00400863" w:rsidRPr="00122C8E" w:rsidRDefault="004D6502" w:rsidP="001F0ACE">
      <w:pPr>
        <w:pStyle w:val="berschrift3"/>
        <w:numPr>
          <w:ilvl w:val="0"/>
          <w:numId w:val="49"/>
        </w:numPr>
      </w:pPr>
      <w:bookmarkStart w:id="26" w:name="_Toc168851248"/>
      <w:r w:rsidRPr="00122C8E">
        <w:t>Start des Imports und der Aufbereitung</w:t>
      </w:r>
      <w:bookmarkEnd w:id="26"/>
    </w:p>
    <w:p w14:paraId="3F47E442" w14:textId="77777777" w:rsidR="00667214" w:rsidRPr="00122C8E" w:rsidRDefault="00667214" w:rsidP="00F87CFC"/>
    <w:p w14:paraId="19C17336" w14:textId="51F857AA" w:rsidR="00400863" w:rsidRPr="00122C8E" w:rsidRDefault="004D6502" w:rsidP="00F87CFC">
      <w:r w:rsidRPr="00122C8E">
        <w:t>Haben Sie alle Dialoge bestät</w:t>
      </w:r>
      <w:r w:rsidR="003A7BA1" w:rsidRPr="00122C8E">
        <w:t>i</w:t>
      </w:r>
      <w:r w:rsidRPr="00122C8E">
        <w:t>gt,</w:t>
      </w:r>
      <w:r w:rsidR="00400863" w:rsidRPr="00122C8E">
        <w:t xml:space="preserve"> beginnt der eigentliche Import. Während des Imports werden Sie gefragt, in welchen Prüfungsordner die Dateien abgelegt werden sollen. Haben Sie Prüfungsordner angelegt, wählen Sie den entsprechenden Ordner aus.</w:t>
      </w:r>
      <w:r w:rsidR="00733BCD" w:rsidRPr="00122C8E">
        <w:t xml:space="preserve"> Jeder Ordner sollte für die Übersichtlichkeit nur Daten von einem Zeitpunkt enthalten. </w:t>
      </w:r>
      <w:r w:rsidR="00400863" w:rsidRPr="00122C8E">
        <w:t>Alternativ können Sie die Daten auch im Projektordner verwalte</w:t>
      </w:r>
      <w:r w:rsidR="00AD0FDE" w:rsidRPr="00122C8E">
        <w:t>n</w:t>
      </w:r>
      <w:r w:rsidR="00400863" w:rsidRPr="00122C8E">
        <w:t xml:space="preserve">. </w:t>
      </w:r>
      <w:r w:rsidR="00733BCD" w:rsidRPr="00122C8E">
        <w:t>Hierbei können jedoch nur Daten von einem Zeitpunkt im gesamten IDEA Projekt enthalten sein.</w:t>
      </w:r>
    </w:p>
    <w:p w14:paraId="74C60870" w14:textId="1A48F555" w:rsidR="00400863" w:rsidRPr="00122C8E" w:rsidRDefault="00400863" w:rsidP="00400863">
      <w:pPr>
        <w:jc w:val="center"/>
      </w:pPr>
      <w:r w:rsidRPr="00122C8E">
        <w:rPr>
          <w:noProof/>
        </w:rPr>
        <w:drawing>
          <wp:inline distT="0" distB="0" distL="0" distR="0" wp14:anchorId="2311E59D" wp14:editId="2731E92A">
            <wp:extent cx="3905250" cy="3334263"/>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27"/>
                    <a:stretch>
                      <a:fillRect/>
                    </a:stretch>
                  </pic:blipFill>
                  <pic:spPr>
                    <a:xfrm>
                      <a:off x="0" y="0"/>
                      <a:ext cx="3914978" cy="3342568"/>
                    </a:xfrm>
                    <a:prstGeom prst="rect">
                      <a:avLst/>
                    </a:prstGeom>
                  </pic:spPr>
                </pic:pic>
              </a:graphicData>
            </a:graphic>
          </wp:inline>
        </w:drawing>
      </w:r>
    </w:p>
    <w:p w14:paraId="4E394790" w14:textId="77777777" w:rsidR="00DB0631" w:rsidRPr="00122C8E" w:rsidRDefault="00DB0631" w:rsidP="00400863">
      <w:pPr>
        <w:jc w:val="center"/>
      </w:pPr>
    </w:p>
    <w:p w14:paraId="7BF86BE2" w14:textId="4B7F3CC4" w:rsidR="00A64A03" w:rsidRPr="00122C8E" w:rsidRDefault="00A64A03" w:rsidP="00F87CFC">
      <w:r w:rsidRPr="00122C8E">
        <w:t>Bestätigen Sie Ihre Auswahl mit „Weiter“.</w:t>
      </w:r>
    </w:p>
    <w:p w14:paraId="6B4AFEF8" w14:textId="5941020D" w:rsidR="00A64A03" w:rsidRPr="00122C8E" w:rsidRDefault="00A64A03" w:rsidP="00F87CFC">
      <w:r w:rsidRPr="00122C8E">
        <w:t>Die Daten werden nun im entsprechenden Ordner abgelegt und aufbereitet.</w:t>
      </w:r>
    </w:p>
    <w:p w14:paraId="46DA2C58" w14:textId="10653E78" w:rsidR="00A64A03" w:rsidRPr="00122C8E" w:rsidRDefault="00A64A03" w:rsidP="00F87CFC">
      <w:r w:rsidRPr="00122C8E">
        <w:t>Wurde die Aufbereitung ausgeführt, erhalten Sie eine Übersicht über die erstellten Tabellen.</w:t>
      </w:r>
    </w:p>
    <w:p w14:paraId="426306C9" w14:textId="77777777" w:rsidR="00DB0631" w:rsidRPr="00122C8E" w:rsidRDefault="00DB0631" w:rsidP="00F87CFC"/>
    <w:p w14:paraId="171A312D" w14:textId="54407CDD" w:rsidR="00A64A03" w:rsidRPr="00122C8E" w:rsidRDefault="004D6502" w:rsidP="00A64A03">
      <w:pPr>
        <w:jc w:val="center"/>
      </w:pPr>
      <w:r w:rsidRPr="00122C8E">
        <w:rPr>
          <w:noProof/>
        </w:rPr>
        <w:lastRenderedPageBreak/>
        <w:drawing>
          <wp:inline distT="0" distB="0" distL="0" distR="0" wp14:anchorId="49030433" wp14:editId="1DFAF96E">
            <wp:extent cx="3952875" cy="3374924"/>
            <wp:effectExtent l="0" t="0" r="0" b="0"/>
            <wp:docPr id="1575746245"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6245" name="Grafik 1" descr="Ein Bild, das Text, Elektronik, Screenshot, Display enthält.&#10;&#10;Automatisch generierte Beschreibung"/>
                    <pic:cNvPicPr/>
                  </pic:nvPicPr>
                  <pic:blipFill>
                    <a:blip r:embed="rId28"/>
                    <a:stretch>
                      <a:fillRect/>
                    </a:stretch>
                  </pic:blipFill>
                  <pic:spPr>
                    <a:xfrm>
                      <a:off x="0" y="0"/>
                      <a:ext cx="3963933" cy="3384365"/>
                    </a:xfrm>
                    <a:prstGeom prst="rect">
                      <a:avLst/>
                    </a:prstGeom>
                  </pic:spPr>
                </pic:pic>
              </a:graphicData>
            </a:graphic>
          </wp:inline>
        </w:drawing>
      </w:r>
    </w:p>
    <w:p w14:paraId="0FD31714" w14:textId="77777777" w:rsidR="00DB0631" w:rsidRPr="00122C8E" w:rsidRDefault="00DB0631" w:rsidP="00A64A03">
      <w:pPr>
        <w:jc w:val="center"/>
      </w:pPr>
    </w:p>
    <w:p w14:paraId="69A5A708" w14:textId="774C4F7B" w:rsidR="00A64A03" w:rsidRPr="00122C8E" w:rsidRDefault="00A64A03" w:rsidP="00F87CFC">
      <w:r w:rsidRPr="00122C8E">
        <w:t>Im Reiter „Fehlerprotokoll“ können Sie sich anzeigen lassen, ob es während der Aufbereitung zu Fehlern kam. Sie können sich ebenso das Protokoll der Aufbereitung anzeigen lassen.</w:t>
      </w:r>
    </w:p>
    <w:p w14:paraId="353CDE73" w14:textId="77777777" w:rsidR="00DB0631" w:rsidRPr="00122C8E" w:rsidRDefault="00DB0631" w:rsidP="00F87CFC"/>
    <w:p w14:paraId="60353C72" w14:textId="386B0838" w:rsidR="00A64A03" w:rsidRPr="00122C8E" w:rsidRDefault="00A64A03" w:rsidP="00A64A03">
      <w:pPr>
        <w:jc w:val="center"/>
      </w:pPr>
      <w:r w:rsidRPr="00122C8E">
        <w:rPr>
          <w:noProof/>
        </w:rPr>
        <w:drawing>
          <wp:inline distT="0" distB="0" distL="0" distR="0" wp14:anchorId="318F91DC" wp14:editId="4B37D63F">
            <wp:extent cx="3648075" cy="3114689"/>
            <wp:effectExtent l="0" t="0" r="0" b="952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29"/>
                    <a:stretch>
                      <a:fillRect/>
                    </a:stretch>
                  </pic:blipFill>
                  <pic:spPr>
                    <a:xfrm>
                      <a:off x="0" y="0"/>
                      <a:ext cx="3657145" cy="3122433"/>
                    </a:xfrm>
                    <a:prstGeom prst="rect">
                      <a:avLst/>
                    </a:prstGeom>
                  </pic:spPr>
                </pic:pic>
              </a:graphicData>
            </a:graphic>
          </wp:inline>
        </w:drawing>
      </w:r>
    </w:p>
    <w:p w14:paraId="4B2B2AB5" w14:textId="77777777" w:rsidR="00DB0631" w:rsidRPr="00122C8E" w:rsidRDefault="00DB0631" w:rsidP="00A64A03">
      <w:pPr>
        <w:jc w:val="center"/>
      </w:pPr>
    </w:p>
    <w:p w14:paraId="7D271326" w14:textId="69497D87" w:rsidR="00A64A03" w:rsidRPr="00122C8E" w:rsidRDefault="00A64A03" w:rsidP="00F87CFC">
      <w:r w:rsidRPr="00122C8E">
        <w:t>Fehler und Warnungen sind dabei im Einzelfall zu bewerten. Informationen sind unkritisch und spiegeln nur den Stand der Aufbereitung wider.</w:t>
      </w:r>
    </w:p>
    <w:p w14:paraId="34DBA4AE" w14:textId="1A405404" w:rsidR="00A64A03" w:rsidRPr="00122C8E" w:rsidRDefault="00A64A03" w:rsidP="00F87CFC">
      <w:r w:rsidRPr="00122C8E">
        <w:lastRenderedPageBreak/>
        <w:t>Wurden alle benötigten Tabellen erstellt, können Sie den Dialog über „Schließen“ beenden. Sie gelangen zurück in den Workflow.</w:t>
      </w:r>
    </w:p>
    <w:p w14:paraId="3F3C1DBE" w14:textId="1CCA208C" w:rsidR="00693133" w:rsidRPr="00122C8E" w:rsidRDefault="00C12892" w:rsidP="00693133">
      <w:r w:rsidRPr="00122C8E">
        <w:br w:type="page"/>
      </w:r>
    </w:p>
    <w:p w14:paraId="7437236B" w14:textId="784A5F42" w:rsidR="003270C4" w:rsidRPr="00122C8E" w:rsidRDefault="003270C4" w:rsidP="001F0ACE">
      <w:pPr>
        <w:pStyle w:val="berschrift2"/>
      </w:pPr>
      <w:bookmarkStart w:id="27" w:name="_Toc149141158"/>
      <w:bookmarkStart w:id="28" w:name="_Toc168851249"/>
      <w:bookmarkStart w:id="29" w:name="_Toc97143792"/>
      <w:r w:rsidRPr="00122C8E">
        <w:lastRenderedPageBreak/>
        <w:t>Mehrperiodenaufbereitung</w:t>
      </w:r>
      <w:bookmarkEnd w:id="27"/>
      <w:bookmarkEnd w:id="28"/>
    </w:p>
    <w:p w14:paraId="3057AF8D" w14:textId="77777777" w:rsidR="00667214" w:rsidRPr="00122C8E" w:rsidRDefault="00667214" w:rsidP="003270C4"/>
    <w:p w14:paraId="58356348" w14:textId="26C6B698" w:rsidR="003270C4" w:rsidRPr="00122C8E" w:rsidRDefault="00B3263A" w:rsidP="003270C4">
      <w:r w:rsidRPr="00122C8E">
        <w:t>Die Mehrperiodenaufbereitung dient dem Verknüpfen von zwei oder mehr gleichen Dateien aus unterschiedlichen Zeiträumen zu einer Mehrperiodendatei. Dies ermöglicht Prüfungsschritte, die einen Vergleich zwischen mehreren Perioden ziehen und einen Verlauf darstellen.</w:t>
      </w:r>
    </w:p>
    <w:p w14:paraId="6CE5816F" w14:textId="77777777" w:rsidR="00EE1CFC" w:rsidRPr="00122C8E" w:rsidRDefault="00EE1CFC" w:rsidP="003270C4"/>
    <w:p w14:paraId="49EB5A35" w14:textId="7246C051" w:rsidR="00B3263A" w:rsidRPr="00122C8E" w:rsidRDefault="00B3263A" w:rsidP="00B3263A">
      <w:pPr>
        <w:jc w:val="center"/>
      </w:pPr>
      <w:r w:rsidRPr="00122C8E">
        <w:rPr>
          <w:noProof/>
        </w:rPr>
        <w:drawing>
          <wp:inline distT="0" distB="0" distL="0" distR="0" wp14:anchorId="21BFDE65" wp14:editId="70B88803">
            <wp:extent cx="3895725" cy="3944799"/>
            <wp:effectExtent l="0" t="0" r="0" b="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30"/>
                    <a:stretch>
                      <a:fillRect/>
                    </a:stretch>
                  </pic:blipFill>
                  <pic:spPr>
                    <a:xfrm>
                      <a:off x="0" y="0"/>
                      <a:ext cx="3897723" cy="3946822"/>
                    </a:xfrm>
                    <a:prstGeom prst="rect">
                      <a:avLst/>
                    </a:prstGeom>
                  </pic:spPr>
                </pic:pic>
              </a:graphicData>
            </a:graphic>
          </wp:inline>
        </w:drawing>
      </w:r>
    </w:p>
    <w:p w14:paraId="06B9F9E6" w14:textId="77777777" w:rsidR="00EE1CFC" w:rsidRPr="00122C8E" w:rsidRDefault="00EE1CFC" w:rsidP="00B3263A">
      <w:pPr>
        <w:jc w:val="center"/>
      </w:pPr>
    </w:p>
    <w:p w14:paraId="43FE96C5" w14:textId="26D013FE" w:rsidR="00B3263A" w:rsidRPr="00122C8E" w:rsidRDefault="00B3263A" w:rsidP="00B3263A">
      <w:r w:rsidRPr="00122C8E">
        <w:t xml:space="preserve">Wählen Sie im unteren Bereich die zu kombinierenden Dateien aus. Im oberen Bereich können Sie den Ordner auswählen, in dem die Daten anschließend verwaltet werden sollen. Hier wird im Standard der </w:t>
      </w:r>
      <w:hyperlink w:anchor="_Projekte_verwalten" w:history="1">
        <w:r w:rsidRPr="00122C8E">
          <w:rPr>
            <w:rStyle w:val="Hyperlink"/>
          </w:rPr>
          <w:t>„_mp“-Ordner</w:t>
        </w:r>
      </w:hyperlink>
      <w:r w:rsidRPr="00122C8E">
        <w:t xml:space="preserve"> verwendet.</w:t>
      </w:r>
    </w:p>
    <w:p w14:paraId="179BB4DE" w14:textId="1D56478C" w:rsidR="00B3263A" w:rsidRPr="00122C8E" w:rsidRDefault="00B3263A" w:rsidP="00B3263A">
      <w:r w:rsidRPr="00122C8E">
        <w:t>Bestätigen Sie Ihre Auswahl mit dem grünen Häkchen oben links. Die Aufbereitung wird gestartet. Sie erhalten eine Meldung, sobald diese abgeschlossen ist.</w:t>
      </w:r>
    </w:p>
    <w:p w14:paraId="7335D657" w14:textId="736CA9E9" w:rsidR="00B3263A" w:rsidRPr="00122C8E" w:rsidRDefault="00B3263A" w:rsidP="00B3263A">
      <w:r w:rsidRPr="00122C8E">
        <w:br w:type="page"/>
      </w:r>
    </w:p>
    <w:p w14:paraId="3F090349" w14:textId="24858B11" w:rsidR="00667214" w:rsidRPr="00122C8E" w:rsidRDefault="00322105" w:rsidP="00322105">
      <w:pPr>
        <w:pStyle w:val="berschrift2"/>
      </w:pPr>
      <w:bookmarkStart w:id="30" w:name="_Toc149141159"/>
      <w:bookmarkStart w:id="31" w:name="_Toc168851250"/>
      <w:r w:rsidRPr="00122C8E">
        <w:lastRenderedPageBreak/>
        <w:t>Prüfungsschritte ausführen</w:t>
      </w:r>
      <w:bookmarkEnd w:id="29"/>
      <w:bookmarkEnd w:id="30"/>
      <w:bookmarkEnd w:id="31"/>
    </w:p>
    <w:p w14:paraId="58F0331E" w14:textId="77777777" w:rsidR="00EE1CFC" w:rsidRPr="00122C8E" w:rsidRDefault="00EE1CFC" w:rsidP="00322105"/>
    <w:p w14:paraId="214DBABE" w14:textId="27B4AA26" w:rsidR="00322105" w:rsidRPr="00122C8E" w:rsidRDefault="00322105" w:rsidP="00322105">
      <w:r w:rsidRPr="00122C8E">
        <w:t>Im nächsten Schritt können über den Menüpunkt „Prüfungsschritte ausführen“ die eigentlichen Analysen auf den importierten Daten ausgeführt werden.</w:t>
      </w:r>
    </w:p>
    <w:p w14:paraId="3E01D102" w14:textId="392AFEBF" w:rsidR="007A306F" w:rsidRPr="00122C8E" w:rsidRDefault="007A306F" w:rsidP="00322105">
      <w:r w:rsidRPr="00122C8E">
        <w:t xml:space="preserve">Über den Navigationsbaum auf der linken oberen Seite des Bildschirms kann die Ansicht auf die Prüfungsschritte für bestimmte Prüfungsbereiche gefiltert werden (z.B. </w:t>
      </w:r>
      <w:r w:rsidR="007D7B1D" w:rsidRPr="00122C8E">
        <w:t>Datenqualität</w:t>
      </w:r>
      <w:r w:rsidRPr="00122C8E">
        <w:t>)</w:t>
      </w:r>
      <w:r w:rsidR="005E19B7" w:rsidRPr="00122C8E">
        <w:t>.</w:t>
      </w:r>
    </w:p>
    <w:p w14:paraId="3D90E721" w14:textId="77777777" w:rsidR="00EE1CFC" w:rsidRPr="00122C8E" w:rsidRDefault="00EE1CFC" w:rsidP="00322105"/>
    <w:p w14:paraId="417BC1A0" w14:textId="36EB13FD" w:rsidR="007D7B1D" w:rsidRPr="00122C8E" w:rsidRDefault="003A7BA1" w:rsidP="007D7B1D">
      <w:pPr>
        <w:jc w:val="center"/>
      </w:pPr>
      <w:r w:rsidRPr="00122C8E">
        <w:rPr>
          <w:noProof/>
        </w:rPr>
        <w:drawing>
          <wp:inline distT="0" distB="0" distL="0" distR="0" wp14:anchorId="736A97CA" wp14:editId="5B4E1A24">
            <wp:extent cx="3010320" cy="1247949"/>
            <wp:effectExtent l="0" t="0" r="0" b="9525"/>
            <wp:docPr id="88342357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3579" name="Grafik 1" descr="Ein Bild, das Text, Screenshot, Schrift, Reihe enthält.&#10;&#10;Automatisch generierte Beschreibung"/>
                    <pic:cNvPicPr/>
                  </pic:nvPicPr>
                  <pic:blipFill>
                    <a:blip r:embed="rId31"/>
                    <a:stretch>
                      <a:fillRect/>
                    </a:stretch>
                  </pic:blipFill>
                  <pic:spPr>
                    <a:xfrm>
                      <a:off x="0" y="0"/>
                      <a:ext cx="3010320" cy="1247949"/>
                    </a:xfrm>
                    <a:prstGeom prst="rect">
                      <a:avLst/>
                    </a:prstGeom>
                  </pic:spPr>
                </pic:pic>
              </a:graphicData>
            </a:graphic>
          </wp:inline>
        </w:drawing>
      </w:r>
    </w:p>
    <w:p w14:paraId="407744C8" w14:textId="77777777" w:rsidR="00EE1CFC" w:rsidRPr="00122C8E" w:rsidRDefault="00EE1CFC" w:rsidP="007D7B1D">
      <w:pPr>
        <w:jc w:val="center"/>
      </w:pPr>
    </w:p>
    <w:p w14:paraId="66BC063A" w14:textId="6377B684" w:rsidR="007A306F" w:rsidRPr="00122C8E" w:rsidRDefault="007A306F" w:rsidP="00322105">
      <w:r w:rsidRPr="00122C8E">
        <w:t>Für jeden Prüfschritt gibt es im linken unteren Teil des Bildschirms eine Beschreibung des Prüfungsziels und möglicher Besonderheiten, die bei der Ausführung oder der Interpretation der Ergebnisse des Prüfungsschritts zu berücksichtigen sind. Die Beschreibung kann über Rechtsklick mit einer Zoomfunktion vollständig angezeigt werden.</w:t>
      </w:r>
      <w:r w:rsidR="00AB184D" w:rsidRPr="00122C8E">
        <w:t xml:space="preserve"> Beachten Sie auch den zweiten Reiter „Hinweise“, um mehr Informationen zu den aufbereiteten Datensätzen und Filtern zu erhalten.</w:t>
      </w:r>
    </w:p>
    <w:p w14:paraId="3A6AD68D" w14:textId="77777777" w:rsidR="00EE1CFC" w:rsidRPr="00122C8E" w:rsidRDefault="00EE1CFC" w:rsidP="00322105">
      <w:pPr>
        <w:rPr>
          <w:sz w:val="18"/>
          <w:szCs w:val="14"/>
        </w:rPr>
      </w:pPr>
    </w:p>
    <w:p w14:paraId="5B282D8F" w14:textId="3EAC1CD8" w:rsidR="00667214" w:rsidRPr="00122C8E" w:rsidRDefault="001537A0" w:rsidP="00322105">
      <w:pPr>
        <w:pStyle w:val="berschrift3"/>
        <w:numPr>
          <w:ilvl w:val="0"/>
          <w:numId w:val="51"/>
        </w:numPr>
      </w:pPr>
      <w:bookmarkStart w:id="32" w:name="_Toc168851251"/>
      <w:r w:rsidRPr="00122C8E">
        <w:t>Zugewiesene Dateien</w:t>
      </w:r>
      <w:bookmarkEnd w:id="32"/>
    </w:p>
    <w:p w14:paraId="6AE25CF7" w14:textId="77777777" w:rsidR="00EE1CFC" w:rsidRPr="00122C8E" w:rsidRDefault="00EE1CFC" w:rsidP="00322105"/>
    <w:p w14:paraId="279B0EFF" w14:textId="2FB5C20E" w:rsidR="007D7B1D" w:rsidRPr="00122C8E" w:rsidRDefault="00C13BC4" w:rsidP="00322105">
      <w:r w:rsidRPr="00122C8E">
        <w:t xml:space="preserve">Durch die </w:t>
      </w:r>
      <w:r w:rsidR="007D7B1D" w:rsidRPr="00122C8E">
        <w:t>Herstellerspezifische Schnittstelle</w:t>
      </w:r>
      <w:r w:rsidRPr="00122C8E">
        <w:t xml:space="preserve"> wurden den Prüfungsschritten </w:t>
      </w:r>
      <w:r w:rsidR="007D7B1D" w:rsidRPr="00122C8E">
        <w:t>Dateien</w:t>
      </w:r>
      <w:r w:rsidRPr="00122C8E">
        <w:t xml:space="preserve"> </w:t>
      </w:r>
      <w:r w:rsidR="007D7B1D" w:rsidRPr="00122C8E">
        <w:t>zugewiesen</w:t>
      </w:r>
      <w:r w:rsidRPr="00122C8E">
        <w:t>.</w:t>
      </w:r>
      <w:r w:rsidR="007D7B1D" w:rsidRPr="00122C8E">
        <w:t xml:space="preserve"> Ebenso werden den Prüfungsschritte</w:t>
      </w:r>
      <w:r w:rsidR="00AD0FDE" w:rsidRPr="00122C8E">
        <w:t>n</w:t>
      </w:r>
      <w:r w:rsidR="007D7B1D" w:rsidRPr="00122C8E">
        <w:t xml:space="preserve"> Spalten der zugewiesenen Datei zugeordnet. Diese Zuordnung ist Voraussetzung für die Ausführung des jeweiligen Prüfungsschrittes. Fehlt diese Zuordnung, kann</w:t>
      </w:r>
      <w:r w:rsidR="00AD0FDE" w:rsidRPr="00122C8E">
        <w:t xml:space="preserve"> dies</w:t>
      </w:r>
      <w:r w:rsidR="007D7B1D" w:rsidRPr="00122C8E">
        <w:t xml:space="preserve"> mehrere Gründe haben:</w:t>
      </w:r>
    </w:p>
    <w:p w14:paraId="6D4123E5" w14:textId="3808FA97" w:rsidR="007D7B1D" w:rsidRPr="00122C8E" w:rsidRDefault="007D7B1D" w:rsidP="007D7B1D">
      <w:pPr>
        <w:pStyle w:val="Listenabsatz"/>
        <w:numPr>
          <w:ilvl w:val="0"/>
          <w:numId w:val="20"/>
        </w:numPr>
      </w:pPr>
      <w:r w:rsidRPr="00122C8E">
        <w:t>Der Prüfungsschritt benötigt weitere oder andere Daten, die mit der bisherigen Ausführung einer Herstellerspezifischen Schnittstelle nicht importiert wurden.</w:t>
      </w:r>
    </w:p>
    <w:p w14:paraId="4B8246ED" w14:textId="4C2516B2" w:rsidR="007D7B1D" w:rsidRPr="00122C8E" w:rsidRDefault="007D7B1D" w:rsidP="007D7B1D">
      <w:pPr>
        <w:pStyle w:val="Listenabsatz"/>
        <w:numPr>
          <w:ilvl w:val="0"/>
          <w:numId w:val="20"/>
        </w:numPr>
      </w:pPr>
      <w:r w:rsidRPr="00122C8E">
        <w:t>Der Import und die Aufbereitung wurden nicht fehlerfrei ausgeführt, sodass Dateien oder Spalten fehlen.</w:t>
      </w:r>
    </w:p>
    <w:p w14:paraId="148867AF" w14:textId="10A44F3D" w:rsidR="00C13BC4" w:rsidRPr="00122C8E" w:rsidRDefault="007D7B1D" w:rsidP="00020B0F">
      <w:pPr>
        <w:jc w:val="center"/>
      </w:pPr>
      <w:r w:rsidRPr="00122C8E">
        <w:rPr>
          <w:noProof/>
        </w:rPr>
        <w:lastRenderedPageBreak/>
        <w:drawing>
          <wp:inline distT="0" distB="0" distL="0" distR="0" wp14:anchorId="0FEAF8FC" wp14:editId="0853C474">
            <wp:extent cx="5897880" cy="1843405"/>
            <wp:effectExtent l="0" t="0" r="7620" b="444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7880" cy="1843405"/>
                    </a:xfrm>
                    <a:prstGeom prst="rect">
                      <a:avLst/>
                    </a:prstGeom>
                  </pic:spPr>
                </pic:pic>
              </a:graphicData>
            </a:graphic>
          </wp:inline>
        </w:drawing>
      </w:r>
    </w:p>
    <w:p w14:paraId="1143F153" w14:textId="77777777" w:rsidR="00EE1CFC" w:rsidRPr="00122C8E" w:rsidRDefault="00EE1CFC" w:rsidP="00020B0F">
      <w:pPr>
        <w:jc w:val="center"/>
      </w:pPr>
    </w:p>
    <w:p w14:paraId="771CA43F" w14:textId="2B0B04C3" w:rsidR="003B64A4" w:rsidRPr="00122C8E" w:rsidRDefault="003B64A4" w:rsidP="00322105">
      <w:r w:rsidRPr="00122C8E">
        <w:t>Prüfungsschritten können zudem mehrere Dateien zugeordnet werden</w:t>
      </w:r>
      <w:r w:rsidR="007D7B1D" w:rsidRPr="00122C8E">
        <w:t xml:space="preserve">. </w:t>
      </w:r>
      <w:r w:rsidR="008F3231" w:rsidRPr="00122C8E">
        <w:t>In diesem Fall lässt sich der Prüfungsschritt auf der linken Seite auf- und zuklappen</w:t>
      </w:r>
      <w:r w:rsidR="00AD0FDE" w:rsidRPr="00122C8E">
        <w:t>.</w:t>
      </w:r>
    </w:p>
    <w:p w14:paraId="2C420C06" w14:textId="77777777" w:rsidR="00EE1CFC" w:rsidRPr="00122C8E" w:rsidRDefault="00EE1CFC" w:rsidP="00322105">
      <w:pPr>
        <w:rPr>
          <w:sz w:val="18"/>
          <w:szCs w:val="14"/>
        </w:rPr>
      </w:pPr>
    </w:p>
    <w:p w14:paraId="4857FB4E" w14:textId="5F82BE31" w:rsidR="00C13BC4" w:rsidRPr="00122C8E" w:rsidRDefault="004E75E2" w:rsidP="000C468D">
      <w:pPr>
        <w:pStyle w:val="berschrift3"/>
        <w:numPr>
          <w:ilvl w:val="0"/>
          <w:numId w:val="51"/>
        </w:numPr>
      </w:pPr>
      <w:bookmarkStart w:id="33" w:name="_Toc168851252"/>
      <w:r w:rsidRPr="00122C8E">
        <w:t>Eingabe von Parametern</w:t>
      </w:r>
      <w:bookmarkEnd w:id="33"/>
    </w:p>
    <w:p w14:paraId="70189F6D" w14:textId="77777777" w:rsidR="00EE1CFC" w:rsidRPr="00122C8E" w:rsidRDefault="00EE1CFC" w:rsidP="00020B0F"/>
    <w:p w14:paraId="35C7353E" w14:textId="7CD41AE4" w:rsidR="00020B0F" w:rsidRPr="00122C8E" w:rsidRDefault="00020B0F" w:rsidP="00020B0F">
      <w:r w:rsidRPr="00122C8E">
        <w:t>Einige Prüfungsschritte können weitere Eingaben vom Anwender benötigen. Dies könnten unter andere</w:t>
      </w:r>
      <w:r w:rsidR="00A7533D" w:rsidRPr="00122C8E">
        <w:t>m</w:t>
      </w:r>
      <w:r w:rsidRPr="00122C8E">
        <w:t xml:space="preserve"> Betragsgrenzen oder andere Kennzeichen sein, nach denen gefiltert werden soll.</w:t>
      </w:r>
    </w:p>
    <w:p w14:paraId="68E2198D" w14:textId="37A6F13C" w:rsidR="00020B0F" w:rsidRPr="00122C8E" w:rsidRDefault="00020B0F" w:rsidP="00020B0F">
      <w:r w:rsidRPr="00122C8E">
        <w:t>Ob ein Prüfungsschritt weitere Parameter benötigt, erkennen Sie in der Spalte „Eingabe“.</w:t>
      </w:r>
    </w:p>
    <w:p w14:paraId="1EDEDC9B" w14:textId="77777777" w:rsidR="00EE1CFC" w:rsidRPr="00122C8E" w:rsidRDefault="00EE1CFC" w:rsidP="00020B0F"/>
    <w:p w14:paraId="1A816191" w14:textId="501A947D" w:rsidR="00020B0F" w:rsidRPr="00122C8E" w:rsidRDefault="00020B0F" w:rsidP="00020B0F">
      <w:pPr>
        <w:jc w:val="center"/>
      </w:pPr>
      <w:r w:rsidRPr="00122C8E">
        <w:rPr>
          <w:noProof/>
        </w:rPr>
        <w:drawing>
          <wp:inline distT="0" distB="0" distL="0" distR="0" wp14:anchorId="102D6FA3" wp14:editId="598EA346">
            <wp:extent cx="5897880" cy="1843405"/>
            <wp:effectExtent l="0" t="0" r="7620" b="444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7880" cy="1843405"/>
                    </a:xfrm>
                    <a:prstGeom prst="rect">
                      <a:avLst/>
                    </a:prstGeom>
                  </pic:spPr>
                </pic:pic>
              </a:graphicData>
            </a:graphic>
          </wp:inline>
        </w:drawing>
      </w:r>
    </w:p>
    <w:p w14:paraId="1C7BFF09" w14:textId="77777777" w:rsidR="00EE1CFC" w:rsidRPr="00122C8E" w:rsidRDefault="00EE1CFC" w:rsidP="00020B0F">
      <w:pPr>
        <w:jc w:val="center"/>
      </w:pPr>
    </w:p>
    <w:p w14:paraId="26BF5402" w14:textId="40CB6AF7" w:rsidR="00020B0F" w:rsidRPr="00122C8E" w:rsidRDefault="00020B0F" w:rsidP="00020B0F">
      <w:r w:rsidRPr="00122C8E">
        <w:t>Hier können drei Ausprägungen vorkommen:</w:t>
      </w:r>
    </w:p>
    <w:p w14:paraId="56D35800" w14:textId="1A32355F" w:rsidR="00020B0F" w:rsidRPr="00122C8E" w:rsidRDefault="00020B0F" w:rsidP="00020B0F">
      <w:pPr>
        <w:pStyle w:val="Listenabsatz"/>
        <w:numPr>
          <w:ilvl w:val="0"/>
          <w:numId w:val="21"/>
        </w:numPr>
      </w:pPr>
      <w:r w:rsidRPr="00122C8E">
        <w:t>Nicht benötigt:</w:t>
      </w:r>
    </w:p>
    <w:p w14:paraId="13362B25" w14:textId="76DF5341" w:rsidR="00020B0F" w:rsidRPr="00122C8E" w:rsidRDefault="00020B0F" w:rsidP="00396848">
      <w:pPr>
        <w:pStyle w:val="Listenabsatz"/>
        <w:ind w:left="1440"/>
      </w:pPr>
      <w:r w:rsidRPr="00122C8E">
        <w:t>Der Prüfungsschritt benötigt keine weiteren Parameter und kann sofort ausgeführt werden.</w:t>
      </w:r>
    </w:p>
    <w:p w14:paraId="7089DCDF" w14:textId="03F96AC4" w:rsidR="00020B0F" w:rsidRPr="00122C8E" w:rsidRDefault="00020B0F" w:rsidP="00020B0F">
      <w:pPr>
        <w:pStyle w:val="Listenabsatz"/>
        <w:numPr>
          <w:ilvl w:val="0"/>
          <w:numId w:val="21"/>
        </w:numPr>
      </w:pPr>
      <w:r w:rsidRPr="00122C8E">
        <w:t>Optional:</w:t>
      </w:r>
    </w:p>
    <w:p w14:paraId="1281986E" w14:textId="20D583A0" w:rsidR="00020B0F" w:rsidRPr="00122C8E" w:rsidRDefault="00020B0F" w:rsidP="00396848">
      <w:pPr>
        <w:pStyle w:val="Listenabsatz"/>
        <w:ind w:left="1440"/>
      </w:pPr>
      <w:r w:rsidRPr="00122C8E">
        <w:t>Der Prüfungsschritt kann sofort ausgeführt werden. Es können jedoch weitere Eingaben getätigt werden, um das Ergebnis des Prüfungsschrittes zu beeinflussen.</w:t>
      </w:r>
    </w:p>
    <w:p w14:paraId="3A274B0C" w14:textId="561C362E" w:rsidR="00020B0F" w:rsidRPr="00122C8E" w:rsidRDefault="00020B0F" w:rsidP="00020B0F">
      <w:pPr>
        <w:pStyle w:val="Listenabsatz"/>
        <w:numPr>
          <w:ilvl w:val="0"/>
          <w:numId w:val="21"/>
        </w:numPr>
      </w:pPr>
      <w:r w:rsidRPr="00122C8E">
        <w:t>Benötigt:</w:t>
      </w:r>
    </w:p>
    <w:p w14:paraId="13576731" w14:textId="370F1BED" w:rsidR="00020B0F" w:rsidRPr="00122C8E" w:rsidRDefault="00020B0F" w:rsidP="00396848">
      <w:pPr>
        <w:pStyle w:val="Listenabsatz"/>
        <w:ind w:left="1440"/>
      </w:pPr>
      <w:r w:rsidRPr="00122C8E">
        <w:t>Es müssen zuerst zwingende Eingaben getätigt werden, damit der Prüfungsschritt ausgeführt werden kann.</w:t>
      </w:r>
    </w:p>
    <w:p w14:paraId="49D43E5B" w14:textId="3DD88CC4" w:rsidR="00020B0F" w:rsidRPr="00122C8E" w:rsidRDefault="00020B0F" w:rsidP="00396848">
      <w:r w:rsidRPr="00122C8E">
        <w:lastRenderedPageBreak/>
        <w:t>Klicken Sie auf die jeweilige Ausprägung, öffnet sich ein entsprechender Parameterdialog für die Ausprägung „Optional“ und „Benötigt“.</w:t>
      </w:r>
    </w:p>
    <w:p w14:paraId="2EB2A3AC" w14:textId="77777777" w:rsidR="00EE1CFC" w:rsidRPr="00122C8E" w:rsidRDefault="00EE1CFC" w:rsidP="00396848">
      <w:pPr>
        <w:rPr>
          <w:sz w:val="18"/>
          <w:szCs w:val="14"/>
        </w:rPr>
      </w:pPr>
    </w:p>
    <w:p w14:paraId="06CE80E8" w14:textId="419A0B2A" w:rsidR="009E3DC0" w:rsidRPr="00122C8E" w:rsidRDefault="00020B0F" w:rsidP="000C468D">
      <w:pPr>
        <w:pStyle w:val="berschrift3"/>
        <w:numPr>
          <w:ilvl w:val="0"/>
          <w:numId w:val="51"/>
        </w:numPr>
      </w:pPr>
      <w:bookmarkStart w:id="34" w:name="_Toc168851253"/>
      <w:r w:rsidRPr="00122C8E">
        <w:t>Ausführung von Prüfungsschritten</w:t>
      </w:r>
      <w:bookmarkEnd w:id="34"/>
    </w:p>
    <w:p w14:paraId="5B8ED2F0" w14:textId="77777777" w:rsidR="00EE1CFC" w:rsidRPr="00122C8E" w:rsidRDefault="00EE1CFC" w:rsidP="00EE1CFC"/>
    <w:p w14:paraId="26A6A29B" w14:textId="69C87A15" w:rsidR="00322105" w:rsidRPr="00122C8E" w:rsidRDefault="007A306F" w:rsidP="00322105">
      <w:r w:rsidRPr="00122C8E">
        <w:t xml:space="preserve">Alle – nach Eingabe der benötigten Filterwerte – ausführbaren Prüfungsschritte können </w:t>
      </w:r>
      <w:r w:rsidR="00020B0F" w:rsidRPr="00122C8E">
        <w:t>entweder über die Spalte Status und Klic</w:t>
      </w:r>
      <w:r w:rsidR="00396848" w:rsidRPr="00122C8E">
        <w:t>k</w:t>
      </w:r>
      <w:r w:rsidR="00020B0F" w:rsidRPr="00122C8E">
        <w:t xml:space="preserve"> auf den Startbutton </w:t>
      </w:r>
      <w:r w:rsidR="00020B0F" w:rsidRPr="00122C8E">
        <w:rPr>
          <w:noProof/>
        </w:rPr>
        <w:drawing>
          <wp:inline distT="0" distB="0" distL="0" distR="0" wp14:anchorId="7F1E38FA" wp14:editId="178DD8A9">
            <wp:extent cx="342900" cy="140834"/>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929" cy="142489"/>
                    </a:xfrm>
                    <a:prstGeom prst="rect">
                      <a:avLst/>
                    </a:prstGeom>
                  </pic:spPr>
                </pic:pic>
              </a:graphicData>
            </a:graphic>
          </wp:inline>
        </w:drawing>
      </w:r>
      <w:r w:rsidR="00020B0F" w:rsidRPr="00122C8E">
        <w:t xml:space="preserve"> angestoßen oder </w:t>
      </w:r>
      <w:r w:rsidRPr="00122C8E">
        <w:t>auch gemeinsam ausgeführt werden, indem der Haken zur Auswahl de</w:t>
      </w:r>
      <w:r w:rsidR="009B04AC" w:rsidRPr="00122C8E">
        <w:t>s</w:t>
      </w:r>
      <w:r w:rsidRPr="00122C8E">
        <w:t xml:space="preserve"> Prüfungsschritts</w:t>
      </w:r>
      <w:r w:rsidR="00020B0F" w:rsidRPr="00122C8E">
        <w:t xml:space="preserve"> </w:t>
      </w:r>
      <w:r w:rsidRPr="00122C8E">
        <w:t>gesetzt wird</w:t>
      </w:r>
      <w:r w:rsidR="00020B0F" w:rsidRPr="00122C8E">
        <w:t xml:space="preserve"> und im Reiter „Hom</w:t>
      </w:r>
      <w:r w:rsidR="00396848" w:rsidRPr="00122C8E">
        <w:t>e</w:t>
      </w:r>
      <w:r w:rsidR="00020B0F" w:rsidRPr="00122C8E">
        <w:t>“ die Option „Ausführen“ gewählt wird.</w:t>
      </w:r>
    </w:p>
    <w:p w14:paraId="61B8CDDA" w14:textId="22BEEA95" w:rsidR="007A306F" w:rsidRPr="00122C8E" w:rsidRDefault="007A306F" w:rsidP="00322105">
      <w:r w:rsidRPr="00122C8E">
        <w:t xml:space="preserve">Die Prüfungsschritte erzeugen mehrere Ergebnisdateien, die im Bildschirm unten rechts angezeigt werden. Die Ergebnisdateien können in einer Vorschauansicht durch Klick auf den Namen der Ergebnisdatei angezeigt werden. Die eigentliche Analyse und das weitere Arbeiten mit den üblichen IDEA-Funktionalitäten für die Ergebnisdateien </w:t>
      </w:r>
      <w:r w:rsidR="009B04AC" w:rsidRPr="00122C8E">
        <w:t xml:space="preserve">erfolgt unter dem folgenden Menüpunkt </w:t>
      </w:r>
      <w:r w:rsidR="006F6FF0" w:rsidRPr="00122C8E">
        <w:t>„</w:t>
      </w:r>
      <w:hyperlink w:anchor="_Prüfungsschritt-Ergebnisse_analysie" w:history="1">
        <w:r w:rsidR="006D7101" w:rsidRPr="00122C8E">
          <w:rPr>
            <w:rStyle w:val="Hyperlink"/>
          </w:rPr>
          <w:t>Prüfungsschritt-Ergebnisse analysieren</w:t>
        </w:r>
      </w:hyperlink>
      <w:r w:rsidR="006F6FF0" w:rsidRPr="00122C8E">
        <w:t>“</w:t>
      </w:r>
      <w:r w:rsidR="009B04AC" w:rsidRPr="00122C8E">
        <w:t>.</w:t>
      </w:r>
    </w:p>
    <w:p w14:paraId="3F0AB58C" w14:textId="77777777" w:rsidR="00EE1CFC" w:rsidRPr="00122C8E" w:rsidRDefault="00EE1CFC" w:rsidP="00322105"/>
    <w:p w14:paraId="4A6BD8EB" w14:textId="0FE8DE1F" w:rsidR="006F6FF0" w:rsidRPr="00122C8E" w:rsidRDefault="006F6FF0" w:rsidP="00322105">
      <w:r w:rsidRPr="00122C8E">
        <w:rPr>
          <w:noProof/>
        </w:rPr>
        <w:drawing>
          <wp:inline distT="0" distB="0" distL="0" distR="0" wp14:anchorId="003D2FFA" wp14:editId="48696F8A">
            <wp:extent cx="5897880" cy="1729105"/>
            <wp:effectExtent l="0" t="0" r="7620" b="4445"/>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35"/>
                    <a:stretch>
                      <a:fillRect/>
                    </a:stretch>
                  </pic:blipFill>
                  <pic:spPr>
                    <a:xfrm>
                      <a:off x="0" y="0"/>
                      <a:ext cx="5897880" cy="1729105"/>
                    </a:xfrm>
                    <a:prstGeom prst="rect">
                      <a:avLst/>
                    </a:prstGeom>
                  </pic:spPr>
                </pic:pic>
              </a:graphicData>
            </a:graphic>
          </wp:inline>
        </w:drawing>
      </w:r>
    </w:p>
    <w:p w14:paraId="6FD88FD7" w14:textId="77777777" w:rsidR="00EE1CFC" w:rsidRPr="00122C8E" w:rsidRDefault="00EE1CFC" w:rsidP="00322105"/>
    <w:p w14:paraId="739E0EB2" w14:textId="68A4B07D" w:rsidR="006F6FF0" w:rsidRPr="00122C8E" w:rsidRDefault="006F6FF0" w:rsidP="00322105">
      <w:r w:rsidRPr="00122C8E">
        <w:t xml:space="preserve">Die </w:t>
      </w:r>
      <w:r w:rsidR="00396848" w:rsidRPr="00122C8E">
        <w:t>erste</w:t>
      </w:r>
      <w:r w:rsidRPr="00122C8E">
        <w:t xml:space="preserve"> Datei ist dabei kein erzeugtes Ergebnis, sondern die Tabelle, auf der der Prüfungsschritt ausgeführt wurde.</w:t>
      </w:r>
    </w:p>
    <w:p w14:paraId="07F6564B" w14:textId="77777777" w:rsidR="006F6FF0" w:rsidRPr="00122C8E" w:rsidRDefault="006F6FF0" w:rsidP="00322105">
      <w:r w:rsidRPr="00122C8E">
        <w:t xml:space="preserve">Ein Ergebnis wird immer mit dem folgenden Muster benannt: </w:t>
      </w:r>
    </w:p>
    <w:p w14:paraId="0A05C3E6" w14:textId="4A1E502B" w:rsidR="006F6FF0" w:rsidRPr="00122C8E" w:rsidRDefault="006F6FF0" w:rsidP="00322105">
      <w:r w:rsidRPr="00122C8E">
        <w:t>Prüfungsschritt ID – Ergebnisname.</w:t>
      </w:r>
    </w:p>
    <w:p w14:paraId="6935CC18" w14:textId="1FEB5DC9" w:rsidR="006F6FF0" w:rsidRPr="00122C8E" w:rsidRDefault="006F6FF0" w:rsidP="00322105">
      <w:r w:rsidRPr="00122C8E">
        <w:t>In einigen Fällen können auch Zwischenergebnisse dargestellt</w:t>
      </w:r>
      <w:r w:rsidR="00396848" w:rsidRPr="00122C8E">
        <w:t xml:space="preserve"> werden</w:t>
      </w:r>
      <w:r w:rsidRPr="00122C8E">
        <w:t>. Diese wei</w:t>
      </w:r>
      <w:r w:rsidR="00396848" w:rsidRPr="00122C8E">
        <w:t>s</w:t>
      </w:r>
      <w:r w:rsidRPr="00122C8E">
        <w:t>en keinen Bindestrich, sondern ein Gleichzeichen im Ergebnisnamen auf.</w:t>
      </w:r>
    </w:p>
    <w:p w14:paraId="09BE1138" w14:textId="772B27F6" w:rsidR="00301CE1" w:rsidRPr="00122C8E" w:rsidRDefault="007A306F" w:rsidP="00322105">
      <w:r w:rsidRPr="00122C8E">
        <w:t>Die Prüfungsschritte können mit geänderten Parametern ein weiteres Mal ausgeführt werden. Die Ergebnisdateien erhalten dann eine Nummerierung für die Zahl der Durchläufe in Klammern hinter dem Ergebnisdateinamen.</w:t>
      </w:r>
    </w:p>
    <w:p w14:paraId="25A78235" w14:textId="0110218B" w:rsidR="00297B5C" w:rsidRPr="00122C8E" w:rsidRDefault="00301CE1" w:rsidP="00301CE1">
      <w:r w:rsidRPr="00122C8E">
        <w:br w:type="page"/>
      </w:r>
    </w:p>
    <w:p w14:paraId="3CAE8AF3" w14:textId="44B4F087" w:rsidR="00322105" w:rsidRPr="00122C8E" w:rsidRDefault="006D7101" w:rsidP="000C468D">
      <w:pPr>
        <w:pStyle w:val="berschrift2"/>
      </w:pPr>
      <w:bookmarkStart w:id="35" w:name="_Prüfungsschritt-Ergebnisse_analysie"/>
      <w:bookmarkStart w:id="36" w:name="_Toc149141160"/>
      <w:bookmarkStart w:id="37" w:name="_Toc168851254"/>
      <w:bookmarkStart w:id="38" w:name="_Hlk120278649"/>
      <w:bookmarkEnd w:id="35"/>
      <w:r w:rsidRPr="00122C8E">
        <w:lastRenderedPageBreak/>
        <w:t>Prüfungsschritt-Ergebnisse analysieren</w:t>
      </w:r>
      <w:bookmarkEnd w:id="36"/>
      <w:bookmarkEnd w:id="37"/>
    </w:p>
    <w:bookmarkEnd w:id="38"/>
    <w:p w14:paraId="137CF284" w14:textId="77777777" w:rsidR="00EE1CFC" w:rsidRPr="00122C8E" w:rsidRDefault="00EE1CFC" w:rsidP="00322105"/>
    <w:p w14:paraId="0F156DB0" w14:textId="621324F0" w:rsidR="00322105" w:rsidRPr="00122C8E" w:rsidRDefault="009B04AC" w:rsidP="00322105">
      <w:r w:rsidRPr="00122C8E">
        <w:t>Über den Menüpunkt „Ergebnisse analysieren und Bericht erzeugen“ lässt sich eine Übersicht über die Ergebnisdateien der ausgeführten Prüfungsschritte erzeugen und durch Klick auf die Ergebnisdateinamen dieser Liste die erzeugten IDEA-Dateien aufrufen. Diese können nun dort weiter</w:t>
      </w:r>
      <w:r w:rsidR="00177492" w:rsidRPr="00122C8E">
        <w:t xml:space="preserve"> analysiert werden, z.B. durch S</w:t>
      </w:r>
      <w:r w:rsidRPr="00122C8E">
        <w:t>ortieren, weiteres Filtern oder die Nutzung der weiteren IDEA-Funktionalitäten.</w:t>
      </w:r>
    </w:p>
    <w:p w14:paraId="441DB182" w14:textId="585855BA" w:rsidR="009B04AC" w:rsidRPr="00122C8E" w:rsidRDefault="006A01FF" w:rsidP="009B04AC">
      <w:r w:rsidRPr="00122C8E">
        <w:t>In diesem Menü</w:t>
      </w:r>
      <w:r w:rsidR="009B04AC" w:rsidRPr="00122C8E">
        <w:t xml:space="preserve"> können </w:t>
      </w:r>
      <w:r w:rsidR="007D6ABC" w:rsidRPr="00122C8E">
        <w:t>ebenso</w:t>
      </w:r>
      <w:r w:rsidR="009B04AC" w:rsidRPr="00122C8E">
        <w:t xml:space="preserve"> Berichte </w:t>
      </w:r>
      <w:r w:rsidR="007D6ABC" w:rsidRPr="00122C8E">
        <w:t>in</w:t>
      </w:r>
      <w:r w:rsidR="009B04AC" w:rsidRPr="00122C8E">
        <w:t xml:space="preserve"> zwei Formen</w:t>
      </w:r>
      <w:r w:rsidR="007D6ABC" w:rsidRPr="00122C8E">
        <w:t xml:space="preserve"> erzeugt werden</w:t>
      </w:r>
      <w:r w:rsidR="009B04AC" w:rsidRPr="00122C8E">
        <w:t xml:space="preserve">: </w:t>
      </w:r>
    </w:p>
    <w:p w14:paraId="422FA763" w14:textId="77777777" w:rsidR="009B04AC" w:rsidRPr="00122C8E" w:rsidRDefault="009B04AC" w:rsidP="009B04AC">
      <w:pPr>
        <w:pStyle w:val="Listenabsatz"/>
        <w:numPr>
          <w:ilvl w:val="0"/>
          <w:numId w:val="11"/>
        </w:numPr>
      </w:pPr>
      <w:r w:rsidRPr="00122C8E">
        <w:t>Zum einen in Form eines zusammenhängenden Text-Berichts, der alle aus</w:t>
      </w:r>
      <w:r w:rsidRPr="00122C8E">
        <w:softHyphen/>
        <w:t xml:space="preserve">geführten Prüfungsschritte mit ihrer Beschreibung, bestimmten Meta-Daten, den gewählten Filterwerten und einer Vorschau der Ergebnisdateien beinhaltet. Dieser Bericht kann als </w:t>
      </w:r>
      <w:proofErr w:type="spellStart"/>
      <w:r w:rsidRPr="00122C8E">
        <w:t>pdf</w:t>
      </w:r>
      <w:proofErr w:type="spellEnd"/>
      <w:r w:rsidRPr="00122C8E">
        <w:t>-Dokument oder im MS Word Format gespeichert werden.</w:t>
      </w:r>
    </w:p>
    <w:p w14:paraId="39354EAB" w14:textId="40617F11" w:rsidR="009B04AC" w:rsidRPr="00122C8E" w:rsidRDefault="009B04AC" w:rsidP="009B04AC">
      <w:pPr>
        <w:pStyle w:val="Listenabsatz"/>
        <w:numPr>
          <w:ilvl w:val="0"/>
          <w:numId w:val="11"/>
        </w:numPr>
      </w:pPr>
      <w:r w:rsidRPr="00122C8E">
        <w:t>Zum anderen in Form von Excel-Tabellen, die die Übersichten je Prüfungsschritt und die Ergebnisdateien in separaten Dateien und Tabellen beinhalten.</w:t>
      </w:r>
    </w:p>
    <w:p w14:paraId="775479BA" w14:textId="7F146446" w:rsidR="00CE460E" w:rsidRPr="00122C8E" w:rsidRDefault="00CE460E" w:rsidP="00CE460E">
      <w:r w:rsidRPr="00122C8E">
        <w:t>Wählen Sie dazu die Ergebnistabellen, welche im Bericht enthalten sein sollen, aus und entscheiden sich für eine der Berichtsformen.</w:t>
      </w:r>
    </w:p>
    <w:p w14:paraId="12DDF729" w14:textId="77777777" w:rsidR="00825903" w:rsidRPr="00122C8E" w:rsidRDefault="00825903" w:rsidP="00CE460E"/>
    <w:p w14:paraId="060B44BC" w14:textId="417613A6" w:rsidR="007117A5" w:rsidRPr="00122C8E" w:rsidRDefault="00CE460E" w:rsidP="00CE460E">
      <w:pPr>
        <w:jc w:val="center"/>
      </w:pPr>
      <w:r w:rsidRPr="00122C8E">
        <w:rPr>
          <w:noProof/>
        </w:rPr>
        <w:drawing>
          <wp:inline distT="0" distB="0" distL="0" distR="0" wp14:anchorId="132F459D" wp14:editId="178E4DE9">
            <wp:extent cx="5315692" cy="809738"/>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5692" cy="809738"/>
                    </a:xfrm>
                    <a:prstGeom prst="rect">
                      <a:avLst/>
                    </a:prstGeom>
                  </pic:spPr>
                </pic:pic>
              </a:graphicData>
            </a:graphic>
          </wp:inline>
        </w:drawing>
      </w:r>
    </w:p>
    <w:p w14:paraId="05D0869E" w14:textId="2BC91266" w:rsidR="008B7F11" w:rsidRPr="00122C8E" w:rsidRDefault="008B7F11">
      <w:r w:rsidRPr="00122C8E">
        <w:br w:type="page"/>
      </w:r>
    </w:p>
    <w:p w14:paraId="24EE1098" w14:textId="77777777" w:rsidR="008B7F11" w:rsidRPr="00122C8E" w:rsidRDefault="008B7F11" w:rsidP="000C468D">
      <w:pPr>
        <w:pStyle w:val="berschrift2"/>
      </w:pPr>
      <w:bookmarkStart w:id="39" w:name="_DPI/Anzeigeskalierung"/>
      <w:bookmarkStart w:id="40" w:name="_Toc149141161"/>
      <w:bookmarkStart w:id="41" w:name="_Toc168851255"/>
      <w:bookmarkStart w:id="42" w:name="_Hlk145665659"/>
      <w:bookmarkEnd w:id="39"/>
      <w:r w:rsidRPr="00122C8E">
        <w:lastRenderedPageBreak/>
        <w:t>DPI/Anzeigeskalierung</w:t>
      </w:r>
      <w:bookmarkEnd w:id="40"/>
      <w:bookmarkEnd w:id="41"/>
    </w:p>
    <w:bookmarkEnd w:id="42"/>
    <w:p w14:paraId="36DBE738" w14:textId="77777777" w:rsidR="00825903" w:rsidRPr="00122C8E" w:rsidRDefault="00825903" w:rsidP="008B7F11">
      <w:pPr>
        <w:pStyle w:val="Default"/>
        <w:spacing w:line="276" w:lineRule="auto"/>
        <w:jc w:val="both"/>
        <w:rPr>
          <w:rFonts w:asciiTheme="minorHAnsi" w:hAnsiTheme="minorHAnsi" w:cstheme="minorBidi"/>
          <w:color w:val="auto"/>
          <w:spacing w:val="2"/>
          <w:w w:val="115"/>
          <w:sz w:val="22"/>
          <w:szCs w:val="22"/>
        </w:rPr>
      </w:pPr>
    </w:p>
    <w:p w14:paraId="4724AE32" w14:textId="685F9B76" w:rsidR="008B7F11" w:rsidRPr="00122C8E" w:rsidRDefault="008B7F11" w:rsidP="00825903">
      <w:pPr>
        <w:rPr>
          <w:w w:val="115"/>
        </w:rPr>
      </w:pPr>
      <w:r w:rsidRPr="00122C8E">
        <w:rPr>
          <w:w w:val="115"/>
        </w:rPr>
        <w:t>IDEA unterstützt die DPI/Bildschirmskalierung nicht. Dadurch kann es dazu kommen, dass z.B. Eingabedialoge der App nicht korrekt angezeigt werden und Elemente nicht befüllt werden können.</w:t>
      </w:r>
    </w:p>
    <w:p w14:paraId="0E4E5987" w14:textId="6ABFF337" w:rsidR="00825903" w:rsidRPr="00122C8E" w:rsidRDefault="008B7F11" w:rsidP="00825903">
      <w:pPr>
        <w:rPr>
          <w:w w:val="115"/>
        </w:rPr>
      </w:pPr>
      <w:r w:rsidRPr="00122C8E">
        <w:rPr>
          <w:w w:val="115"/>
        </w:rPr>
        <w:t>Bsp.:</w:t>
      </w:r>
    </w:p>
    <w:p w14:paraId="4F5F1EB6" w14:textId="669E6485" w:rsidR="008B7F11" w:rsidRPr="00122C8E" w:rsidRDefault="008B7F11" w:rsidP="009B5571">
      <w:pPr>
        <w:pStyle w:val="Default"/>
        <w:spacing w:line="276" w:lineRule="auto"/>
        <w:jc w:val="center"/>
        <w:rPr>
          <w:rFonts w:asciiTheme="minorHAnsi" w:hAnsiTheme="minorHAnsi" w:cstheme="minorBidi"/>
          <w:color w:val="auto"/>
          <w:spacing w:val="2"/>
          <w:w w:val="115"/>
        </w:rPr>
      </w:pPr>
    </w:p>
    <w:p w14:paraId="77343EA4" w14:textId="6CC5B6DD" w:rsidR="007B417A" w:rsidRPr="00122C8E" w:rsidRDefault="007B417A" w:rsidP="009B5571">
      <w:pPr>
        <w:pStyle w:val="Default"/>
        <w:spacing w:line="276" w:lineRule="auto"/>
        <w:jc w:val="center"/>
        <w:rPr>
          <w:rFonts w:asciiTheme="minorHAnsi" w:hAnsiTheme="minorHAnsi" w:cstheme="minorBidi"/>
          <w:color w:val="auto"/>
          <w:spacing w:val="2"/>
          <w:w w:val="115"/>
          <w:sz w:val="22"/>
          <w:szCs w:val="22"/>
        </w:rPr>
      </w:pPr>
      <w:r w:rsidRPr="00122C8E">
        <w:rPr>
          <w:rFonts w:asciiTheme="minorHAnsi" w:hAnsiTheme="minorHAnsi" w:cstheme="minorBidi"/>
          <w:noProof/>
          <w:color w:val="auto"/>
          <w:spacing w:val="2"/>
          <w:w w:val="115"/>
          <w:sz w:val="22"/>
          <w:szCs w:val="22"/>
        </w:rPr>
        <w:drawing>
          <wp:inline distT="0" distB="0" distL="0" distR="0" wp14:anchorId="78053764" wp14:editId="4F3CE081">
            <wp:extent cx="4155679" cy="1553614"/>
            <wp:effectExtent l="0" t="0" r="0" b="8890"/>
            <wp:docPr id="1193948401" name="Grafik 1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8401" name="Grafik 11" descr="Ein Bild, das Text, Screensho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4155679" cy="1553614"/>
                    </a:xfrm>
                    <a:prstGeom prst="rect">
                      <a:avLst/>
                    </a:prstGeom>
                  </pic:spPr>
                </pic:pic>
              </a:graphicData>
            </a:graphic>
          </wp:inline>
        </w:drawing>
      </w:r>
    </w:p>
    <w:p w14:paraId="391D0F98" w14:textId="02F856AA" w:rsidR="009B5571" w:rsidRPr="00122C8E" w:rsidRDefault="007B417A" w:rsidP="009B5571">
      <w:pPr>
        <w:pStyle w:val="Default"/>
        <w:spacing w:line="276" w:lineRule="auto"/>
        <w:jc w:val="center"/>
        <w:rPr>
          <w:rFonts w:asciiTheme="minorHAnsi" w:hAnsiTheme="minorHAnsi" w:cstheme="minorBidi"/>
          <w:color w:val="auto"/>
          <w:spacing w:val="2"/>
          <w:w w:val="115"/>
          <w:sz w:val="22"/>
          <w:szCs w:val="22"/>
        </w:rPr>
      </w:pPr>
      <w:r w:rsidRPr="00122C8E">
        <w:rPr>
          <w:rFonts w:asciiTheme="minorHAnsi" w:hAnsiTheme="minorHAnsi" w:cstheme="minorBidi"/>
          <w:noProof/>
          <w:color w:val="auto"/>
          <w:spacing w:val="2"/>
          <w:w w:val="115"/>
          <w:sz w:val="22"/>
          <w:szCs w:val="22"/>
        </w:rPr>
        <w:drawing>
          <wp:inline distT="0" distB="0" distL="0" distR="0" wp14:anchorId="0C21688A" wp14:editId="61509062">
            <wp:extent cx="4136616" cy="1420175"/>
            <wp:effectExtent l="0" t="0" r="0" b="8890"/>
            <wp:docPr id="699152613" name="Grafik 12" descr="Ein Bild, das Screenshot,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52613" name="Grafik 12" descr="Ein Bild, das Screenshot, Text, Reihe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4136616" cy="1420175"/>
                    </a:xfrm>
                    <a:prstGeom prst="rect">
                      <a:avLst/>
                    </a:prstGeom>
                  </pic:spPr>
                </pic:pic>
              </a:graphicData>
            </a:graphic>
          </wp:inline>
        </w:drawing>
      </w:r>
    </w:p>
    <w:p w14:paraId="2A6FFD34" w14:textId="77777777" w:rsidR="009B5571" w:rsidRPr="00122C8E" w:rsidRDefault="009B5571" w:rsidP="007B417A">
      <w:pPr>
        <w:jc w:val="center"/>
        <w:rPr>
          <w:w w:val="115"/>
        </w:rPr>
      </w:pPr>
    </w:p>
    <w:p w14:paraId="5BFF576E" w14:textId="2D25F0F3" w:rsidR="008B7F11" w:rsidRPr="00122C8E" w:rsidRDefault="008B7F11" w:rsidP="00825903">
      <w:pPr>
        <w:rPr>
          <w:w w:val="115"/>
        </w:rPr>
      </w:pPr>
      <w:r w:rsidRPr="00122C8E">
        <w:rPr>
          <w:w w:val="115"/>
        </w:rPr>
        <w:t>Für Bildschirme mit hoher Auflösung wird daher empfohlen, die Bildschirmauflösung so anzupassen, dass die Lesbarkeit der Anzeige gewährleistet ist.</w:t>
      </w:r>
    </w:p>
    <w:p w14:paraId="6956C107" w14:textId="10C84FDE" w:rsidR="00606356" w:rsidRPr="00122C8E" w:rsidRDefault="008B7F11" w:rsidP="00825903">
      <w:r w:rsidRPr="00122C8E">
        <w:t xml:space="preserve">Für Windows 10 wird ebenfalls empfohlen, die Funktion </w:t>
      </w:r>
      <w:r w:rsidR="009B5571" w:rsidRPr="00122C8E">
        <w:t>„</w:t>
      </w:r>
      <w:r w:rsidRPr="00122C8E">
        <w:t>Verhalten bei hoher DPI-Skalierung überschreiben</w:t>
      </w:r>
      <w:r w:rsidR="009B5571" w:rsidRPr="00122C8E">
        <w:t>“</w:t>
      </w:r>
      <w:r w:rsidRPr="00122C8E">
        <w:t xml:space="preserve"> zu aktivieren und die Skalierung auszuwählen, die vom </w:t>
      </w:r>
      <w:r w:rsidRPr="00122C8E">
        <w:rPr>
          <w:b/>
          <w:bCs/>
        </w:rPr>
        <w:t>System</w:t>
      </w:r>
      <w:r w:rsidRPr="00122C8E">
        <w:t xml:space="preserve"> ausgeführt wird. Um diese Funktion zu aktivieren, öffnen Sie die Dialogbox Eigenschaften der Datei </w:t>
      </w:r>
      <w:r w:rsidRPr="00122C8E">
        <w:rPr>
          <w:b/>
          <w:bCs/>
        </w:rPr>
        <w:t>idea.exe</w:t>
      </w:r>
      <w:r w:rsidRPr="00122C8E">
        <w:t xml:space="preserve"> und klicken Sie auf </w:t>
      </w:r>
      <w:r w:rsidR="009B5571" w:rsidRPr="00122C8E">
        <w:t>„</w:t>
      </w:r>
      <w:r w:rsidRPr="00122C8E">
        <w:t>Hohe DPI-Einstellungen ändern</w:t>
      </w:r>
      <w:r w:rsidR="009B5571" w:rsidRPr="00122C8E">
        <w:t>“</w:t>
      </w:r>
      <w:r w:rsidRPr="00122C8E">
        <w:t xml:space="preserve"> auf der Registerkarte </w:t>
      </w:r>
      <w:r w:rsidR="009B5571" w:rsidRPr="00122C8E">
        <w:t>„</w:t>
      </w:r>
      <w:r w:rsidRPr="00122C8E">
        <w:t>Kompatibilität</w:t>
      </w:r>
      <w:r w:rsidR="009B5571" w:rsidRPr="00122C8E">
        <w:t>“</w:t>
      </w:r>
      <w:r w:rsidRPr="00122C8E">
        <w:t>.</w:t>
      </w:r>
    </w:p>
    <w:p w14:paraId="2353FBF7" w14:textId="4460667B" w:rsidR="009B5571" w:rsidRPr="00122C8E" w:rsidRDefault="00606356" w:rsidP="00825903">
      <w:r w:rsidRPr="00122C8E">
        <w:t>Sie erreichen die Einstellung in der Regel auf die folgende W</w:t>
      </w:r>
      <w:r w:rsidR="00A7533D" w:rsidRPr="00122C8E">
        <w:t>ei</w:t>
      </w:r>
      <w:r w:rsidRPr="00122C8E">
        <w:t>se:</w:t>
      </w:r>
    </w:p>
    <w:p w14:paraId="7CA91F3A" w14:textId="60ED1631" w:rsidR="00606356" w:rsidRPr="00122C8E" w:rsidRDefault="00606356" w:rsidP="00825903">
      <w:r w:rsidRPr="00122C8E">
        <w:t>Suchen Sie unter „Start“ nach IDEA.</w:t>
      </w:r>
    </w:p>
    <w:p w14:paraId="46BA3D87" w14:textId="01DA36E9" w:rsidR="00606356" w:rsidRPr="00122C8E" w:rsidRDefault="00606356" w:rsidP="00825903">
      <w:r w:rsidRPr="00122C8E">
        <w:t>Mit „Rechts-Klick“ kommen Sie in die Optionen.</w:t>
      </w:r>
    </w:p>
    <w:p w14:paraId="637A74A7" w14:textId="54EF146F" w:rsidR="00606356" w:rsidRPr="00122C8E" w:rsidRDefault="00606356" w:rsidP="00825903">
      <w:r w:rsidRPr="00122C8E">
        <w:t>Wählen Sie „Dateispeicherort öffnen“.</w:t>
      </w:r>
    </w:p>
    <w:p w14:paraId="72E27A78" w14:textId="77777777" w:rsidR="00606356" w:rsidRPr="00122C8E" w:rsidRDefault="00606356" w:rsidP="008B7F11"/>
    <w:p w14:paraId="7EB811A7" w14:textId="3676EAD1" w:rsidR="00606356" w:rsidRPr="00122C8E" w:rsidRDefault="00606356" w:rsidP="00BF2206">
      <w:pPr>
        <w:jc w:val="center"/>
      </w:pPr>
      <w:r w:rsidRPr="00122C8E">
        <w:rPr>
          <w:noProof/>
        </w:rPr>
        <w:lastRenderedPageBreak/>
        <w:drawing>
          <wp:inline distT="0" distB="0" distL="0" distR="0" wp14:anchorId="0B1B33B0" wp14:editId="13E09527">
            <wp:extent cx="5823571" cy="4429125"/>
            <wp:effectExtent l="0" t="0" r="6350" b="0"/>
            <wp:docPr id="30272505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25051" name="Grafik 1" descr="Ein Bild, das Text, Screenshot, Software, Multimedia-Software enthält.&#10;&#10;Automatisch generierte Beschreibung"/>
                    <pic:cNvPicPr/>
                  </pic:nvPicPr>
                  <pic:blipFill>
                    <a:blip r:embed="rId39"/>
                    <a:stretch>
                      <a:fillRect/>
                    </a:stretch>
                  </pic:blipFill>
                  <pic:spPr>
                    <a:xfrm>
                      <a:off x="0" y="0"/>
                      <a:ext cx="5835349" cy="4438083"/>
                    </a:xfrm>
                    <a:prstGeom prst="rect">
                      <a:avLst/>
                    </a:prstGeom>
                  </pic:spPr>
                </pic:pic>
              </a:graphicData>
            </a:graphic>
          </wp:inline>
        </w:drawing>
      </w:r>
    </w:p>
    <w:p w14:paraId="64EDFDA1" w14:textId="77777777" w:rsidR="000C1081" w:rsidRPr="00122C8E" w:rsidRDefault="000C1081" w:rsidP="00BF2206">
      <w:pPr>
        <w:jc w:val="center"/>
      </w:pPr>
    </w:p>
    <w:p w14:paraId="793B7081" w14:textId="3933027E" w:rsidR="00BF2206" w:rsidRPr="00122C8E" w:rsidRDefault="00BF2206" w:rsidP="00BF2206">
      <w:r w:rsidRPr="00122C8E">
        <w:t>Sie gelangen so zur IDEA Verknüpfung.</w:t>
      </w:r>
    </w:p>
    <w:p w14:paraId="373C6484" w14:textId="163E0095" w:rsidR="00BF2206" w:rsidRPr="00122C8E" w:rsidRDefault="00BF2206" w:rsidP="00BF2206">
      <w:r w:rsidRPr="00122C8E">
        <w:t>Wählen Sie mit „Rechts-Klick“ die IDEA Verknüpfung aus und wählen „Eigenschaften“.</w:t>
      </w:r>
    </w:p>
    <w:p w14:paraId="03076448" w14:textId="77777777" w:rsidR="000C1081" w:rsidRPr="00122C8E" w:rsidRDefault="000C1081" w:rsidP="00BF2206"/>
    <w:p w14:paraId="6A1B73B2" w14:textId="63C7F4D5" w:rsidR="00BF2206" w:rsidRPr="00122C8E" w:rsidRDefault="00BF2206" w:rsidP="00BF2206">
      <w:pPr>
        <w:jc w:val="center"/>
      </w:pPr>
      <w:r w:rsidRPr="00122C8E">
        <w:rPr>
          <w:noProof/>
        </w:rPr>
        <w:drawing>
          <wp:inline distT="0" distB="0" distL="0" distR="0" wp14:anchorId="09086E3E" wp14:editId="21A01B24">
            <wp:extent cx="5897880" cy="2738120"/>
            <wp:effectExtent l="0" t="0" r="7620" b="5080"/>
            <wp:docPr id="1632538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38213" name="Grafik 1" descr="Ein Bild, das Text, Screenshot, Software, Zahl enthält.&#10;&#10;Automatisch generierte Beschreibung"/>
                    <pic:cNvPicPr/>
                  </pic:nvPicPr>
                  <pic:blipFill>
                    <a:blip r:embed="rId40"/>
                    <a:stretch>
                      <a:fillRect/>
                    </a:stretch>
                  </pic:blipFill>
                  <pic:spPr>
                    <a:xfrm>
                      <a:off x="0" y="0"/>
                      <a:ext cx="5897880" cy="2738120"/>
                    </a:xfrm>
                    <a:prstGeom prst="rect">
                      <a:avLst/>
                    </a:prstGeom>
                  </pic:spPr>
                </pic:pic>
              </a:graphicData>
            </a:graphic>
          </wp:inline>
        </w:drawing>
      </w:r>
    </w:p>
    <w:p w14:paraId="5FEE7042" w14:textId="77777777" w:rsidR="000C1081" w:rsidRPr="00122C8E" w:rsidRDefault="000C1081" w:rsidP="00BF2206">
      <w:pPr>
        <w:jc w:val="center"/>
      </w:pPr>
    </w:p>
    <w:p w14:paraId="789FF796" w14:textId="0AA09D90" w:rsidR="00BF2206" w:rsidRPr="00122C8E" w:rsidRDefault="00BF2206" w:rsidP="00BF2206">
      <w:r w:rsidRPr="00122C8E">
        <w:lastRenderedPageBreak/>
        <w:t>Wählen Sie „Hohe DPI-Einstellungen ändern“ aus.</w:t>
      </w:r>
    </w:p>
    <w:p w14:paraId="1A27BE56" w14:textId="34277A70" w:rsidR="00BF2206" w:rsidRPr="00122C8E" w:rsidRDefault="00BF2206" w:rsidP="00BF2206">
      <w:r w:rsidRPr="00122C8E">
        <w:t>Im neu geöffneten Dialog ändern Sie bitte die Einstellungen zu „Außerkraftsetzung der hohen DPI-Skalierung“.</w:t>
      </w:r>
    </w:p>
    <w:p w14:paraId="40485B3B" w14:textId="77777777" w:rsidR="000C1081" w:rsidRPr="00122C8E" w:rsidRDefault="000C1081" w:rsidP="00BF2206"/>
    <w:p w14:paraId="784C98DC" w14:textId="67816127" w:rsidR="00BF2206" w:rsidRPr="00122C8E" w:rsidRDefault="00BF2206" w:rsidP="00BF2206">
      <w:pPr>
        <w:jc w:val="center"/>
      </w:pPr>
      <w:r w:rsidRPr="00122C8E">
        <w:rPr>
          <w:noProof/>
        </w:rPr>
        <w:drawing>
          <wp:inline distT="0" distB="0" distL="0" distR="0" wp14:anchorId="6979052F" wp14:editId="62C8CB1E">
            <wp:extent cx="3696216" cy="3820058"/>
            <wp:effectExtent l="0" t="0" r="0" b="9525"/>
            <wp:docPr id="153122938" name="Grafik 1" descr="Ein Bild, das Text, Elektronik,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938" name="Grafik 1" descr="Ein Bild, das Text, Elektronik, Screenshot, Schrift enthält.&#10;&#10;Automatisch generierte Beschreibung"/>
                    <pic:cNvPicPr/>
                  </pic:nvPicPr>
                  <pic:blipFill>
                    <a:blip r:embed="rId41"/>
                    <a:stretch>
                      <a:fillRect/>
                    </a:stretch>
                  </pic:blipFill>
                  <pic:spPr>
                    <a:xfrm>
                      <a:off x="0" y="0"/>
                      <a:ext cx="3696216" cy="3820058"/>
                    </a:xfrm>
                    <a:prstGeom prst="rect">
                      <a:avLst/>
                    </a:prstGeom>
                  </pic:spPr>
                </pic:pic>
              </a:graphicData>
            </a:graphic>
          </wp:inline>
        </w:drawing>
      </w:r>
    </w:p>
    <w:p w14:paraId="74CF7CFE" w14:textId="77777777" w:rsidR="000C1081" w:rsidRPr="00122C8E" w:rsidRDefault="000C1081" w:rsidP="00BF2206">
      <w:pPr>
        <w:jc w:val="center"/>
      </w:pPr>
    </w:p>
    <w:p w14:paraId="472632A8" w14:textId="7A6822DB" w:rsidR="00BF2206" w:rsidRPr="00122C8E" w:rsidRDefault="00BF2206" w:rsidP="00BF2206">
      <w:r w:rsidRPr="00122C8E">
        <w:t>Wählen Sie die Option „Verhalten bei hoher DPI-Skalierung überschreiben“ aus und stellen auf „System“ um.</w:t>
      </w:r>
    </w:p>
    <w:p w14:paraId="2064642D" w14:textId="76DC2836" w:rsidR="00BF2206" w:rsidRPr="00122C8E" w:rsidRDefault="00BF2206" w:rsidP="00BF2206">
      <w:r w:rsidRPr="00122C8E">
        <w:t>Bestätigen Sie Ihre Einstellungen mit „OK“ und im vorherigen Dialog mit „Übernehmen“.</w:t>
      </w:r>
    </w:p>
    <w:p w14:paraId="45F9A02D" w14:textId="4349FB44" w:rsidR="00BF2206" w:rsidRPr="00644EFB" w:rsidRDefault="00BF2206" w:rsidP="00BF2206">
      <w:r w:rsidRPr="00122C8E">
        <w:t>Sollten Sie die Einstellungen über diesen Weg nicht erreichen, sprechen Sie bitte mi</w:t>
      </w:r>
      <w:r w:rsidR="00423024" w:rsidRPr="00122C8E">
        <w:t>t</w:t>
      </w:r>
      <w:r w:rsidRPr="00122C8E">
        <w:t xml:space="preserve"> Ihrer IT, um die Einstellungen der idea.exe direkt umzustellen.</w:t>
      </w:r>
    </w:p>
    <w:sectPr w:rsidR="00BF2206" w:rsidRPr="00644EFB" w:rsidSect="004762A1">
      <w:headerReference w:type="default" r:id="rId42"/>
      <w:pgSz w:w="11907" w:h="16840" w:code="9"/>
      <w:pgMar w:top="2160" w:right="720" w:bottom="1440" w:left="720" w:header="720" w:footer="567"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406116" w14:textId="77777777" w:rsidR="00674FB9" w:rsidRPr="00122C8E" w:rsidRDefault="00674FB9" w:rsidP="00E25F1C">
      <w:r w:rsidRPr="00122C8E">
        <w:separator/>
      </w:r>
    </w:p>
  </w:endnote>
  <w:endnote w:type="continuationSeparator" w:id="0">
    <w:p w14:paraId="1CA09A5C" w14:textId="77777777" w:rsidR="00674FB9" w:rsidRPr="00122C8E" w:rsidRDefault="00674FB9" w:rsidP="00E25F1C">
      <w:r w:rsidRPr="00122C8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witzer-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54CB6" w14:textId="252D1F2E" w:rsidR="00644EFB" w:rsidRPr="00122C8E" w:rsidRDefault="005E4361">
    <w:pPr>
      <w:pStyle w:val="Fuzeile"/>
    </w:pPr>
    <w:r>
      <w:rPr>
        <w:noProof/>
      </w:rPr>
      <w:drawing>
        <wp:anchor distT="0" distB="0" distL="114300" distR="114300" simplePos="0" relativeHeight="251661312" behindDoc="0" locked="0" layoutInCell="1" hidden="0" allowOverlap="1" wp14:anchorId="4F11FD47" wp14:editId="002E7745">
          <wp:simplePos x="0" y="0"/>
          <wp:positionH relativeFrom="column">
            <wp:posOffset>0</wp:posOffset>
          </wp:positionH>
          <wp:positionV relativeFrom="paragraph">
            <wp:posOffset>-635</wp:posOffset>
          </wp:positionV>
          <wp:extent cx="1362075" cy="137160"/>
          <wp:effectExtent l="0" t="0" r="0" b="0"/>
          <wp:wrapNone/>
          <wp:docPr id="16330652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4F5E4" w14:textId="172B5409" w:rsidR="004024CD" w:rsidRPr="00122C8E" w:rsidRDefault="00FA3454">
    <w:pPr>
      <w:pStyle w:val="Fuzeile"/>
    </w:pPr>
    <w:r w:rsidRPr="00122C8E">
      <w:rPr>
        <w:noProof/>
      </w:rPr>
      <w:drawing>
        <wp:inline distT="0" distB="0" distL="0" distR="0" wp14:anchorId="74439936" wp14:editId="60599271">
          <wp:extent cx="2666428" cy="266700"/>
          <wp:effectExtent l="0" t="0" r="635" b="0"/>
          <wp:docPr id="7584014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F251C" w14:textId="77777777" w:rsidR="00674FB9" w:rsidRPr="00122C8E" w:rsidRDefault="00674FB9" w:rsidP="00E25F1C">
      <w:r w:rsidRPr="00122C8E">
        <w:separator/>
      </w:r>
    </w:p>
  </w:footnote>
  <w:footnote w:type="continuationSeparator" w:id="0">
    <w:p w14:paraId="7C07F016" w14:textId="77777777" w:rsidR="00674FB9" w:rsidRPr="00122C8E" w:rsidRDefault="00674FB9" w:rsidP="00E25F1C">
      <w:r w:rsidRPr="00122C8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60981" w14:textId="676B7BB1" w:rsidR="004762A1" w:rsidRPr="00122C8E" w:rsidRDefault="00776082">
    <w:pPr>
      <w:pStyle w:val="Kopfzeile"/>
    </w:pPr>
    <w:r w:rsidRPr="00122C8E">
      <w:rPr>
        <w:noProof/>
        <w:color w:val="000000"/>
        <w:sz w:val="18"/>
        <w:szCs w:val="18"/>
      </w:rPr>
      <w:drawing>
        <wp:anchor distT="0" distB="0" distL="0" distR="0" simplePos="0" relativeHeight="251659264" behindDoc="1" locked="0" layoutInCell="1" hidden="0" allowOverlap="1" wp14:anchorId="217517D5" wp14:editId="52DB3606">
          <wp:simplePos x="0" y="0"/>
          <wp:positionH relativeFrom="page">
            <wp:align>left</wp:align>
          </wp:positionH>
          <wp:positionV relativeFrom="page">
            <wp:align>top</wp:align>
          </wp:positionV>
          <wp:extent cx="7790688" cy="3337560"/>
          <wp:effectExtent l="0" t="0" r="127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4E821" w14:textId="4AAB0632" w:rsidR="00FA3454" w:rsidRPr="00122C8E" w:rsidRDefault="00A03327" w:rsidP="00A03327">
    <w:pPr>
      <w:pStyle w:val="Kopfzeile"/>
      <w:tabs>
        <w:tab w:val="clear" w:pos="4536"/>
        <w:tab w:val="clear" w:pos="9072"/>
        <w:tab w:val="left" w:pos="1039"/>
      </w:tabs>
    </w:pPr>
    <w:r w:rsidRPr="00122C8E">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0A08D" w14:textId="1AF79039" w:rsidR="00776082" w:rsidRPr="00122C8E" w:rsidRDefault="00776082" w:rsidP="00776082">
    <w:pPr>
      <w:pBdr>
        <w:top w:val="nil"/>
        <w:left w:val="nil"/>
        <w:bottom w:val="nil"/>
        <w:right w:val="nil"/>
        <w:between w:val="nil"/>
      </w:pBdr>
      <w:spacing w:line="240" w:lineRule="auto"/>
      <w:rPr>
        <w:color w:val="000000"/>
        <w:sz w:val="18"/>
        <w:szCs w:val="18"/>
      </w:rPr>
    </w:pPr>
    <w:r w:rsidRPr="00122C8E">
      <w:rPr>
        <w:color w:val="000000"/>
        <w:sz w:val="18"/>
        <w:szCs w:val="18"/>
      </w:rPr>
      <w:t>IDEA App „Geno - Aktivgeschäft“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99"/>
    <w:multiLevelType w:val="hybridMultilevel"/>
    <w:tmpl w:val="A21A6E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856068"/>
    <w:multiLevelType w:val="hybridMultilevel"/>
    <w:tmpl w:val="95229E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E743E0"/>
    <w:multiLevelType w:val="hybridMultilevel"/>
    <w:tmpl w:val="2DACA92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C9294F"/>
    <w:multiLevelType w:val="multilevel"/>
    <w:tmpl w:val="1AF699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54C2A9C"/>
    <w:multiLevelType w:val="hybridMultilevel"/>
    <w:tmpl w:val="9064CE0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5E05524"/>
    <w:multiLevelType w:val="hybridMultilevel"/>
    <w:tmpl w:val="A0E26C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78E5C75"/>
    <w:multiLevelType w:val="hybridMultilevel"/>
    <w:tmpl w:val="7478B4F6"/>
    <w:lvl w:ilvl="0" w:tplc="23D2BAF6">
      <w:start w:val="1"/>
      <w:numFmt w:val="decimal"/>
      <w:pStyle w:val="berschrift3"/>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1DE17DB8"/>
    <w:multiLevelType w:val="hybridMultilevel"/>
    <w:tmpl w:val="E8663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35E964F9"/>
    <w:multiLevelType w:val="hybridMultilevel"/>
    <w:tmpl w:val="CB36697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7242C74"/>
    <w:multiLevelType w:val="hybridMultilevel"/>
    <w:tmpl w:val="19EE055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BD906ED"/>
    <w:multiLevelType w:val="hybridMultilevel"/>
    <w:tmpl w:val="A29CBD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9013B0"/>
    <w:multiLevelType w:val="hybridMultilevel"/>
    <w:tmpl w:val="EEB8CF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1FB5D8E"/>
    <w:multiLevelType w:val="hybridMultilevel"/>
    <w:tmpl w:val="A1269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E23372A"/>
    <w:multiLevelType w:val="hybridMultilevel"/>
    <w:tmpl w:val="7BCEEF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FD00527"/>
    <w:multiLevelType w:val="hybridMultilevel"/>
    <w:tmpl w:val="CBE49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DD1E8F"/>
    <w:multiLevelType w:val="hybridMultilevel"/>
    <w:tmpl w:val="5EF685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5110B36"/>
    <w:multiLevelType w:val="hybridMultilevel"/>
    <w:tmpl w:val="2DACA92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8AF57D0"/>
    <w:multiLevelType w:val="hybridMultilevel"/>
    <w:tmpl w:val="7F0C8A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AC54359"/>
    <w:multiLevelType w:val="hybridMultilevel"/>
    <w:tmpl w:val="185A7C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15:restartNumberingAfterBreak="0">
    <w:nsid w:val="77704415"/>
    <w:multiLevelType w:val="hybridMultilevel"/>
    <w:tmpl w:val="D3807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98942067">
    <w:abstractNumId w:val="5"/>
  </w:num>
  <w:num w:numId="2" w16cid:durableId="95954434">
    <w:abstractNumId w:val="1"/>
  </w:num>
  <w:num w:numId="3" w16cid:durableId="955989206">
    <w:abstractNumId w:val="13"/>
  </w:num>
  <w:num w:numId="4" w16cid:durableId="243148678">
    <w:abstractNumId w:val="15"/>
  </w:num>
  <w:num w:numId="5" w16cid:durableId="1857770421">
    <w:abstractNumId w:val="10"/>
  </w:num>
  <w:num w:numId="6" w16cid:durableId="89935913">
    <w:abstractNumId w:val="10"/>
    <w:lvlOverride w:ilvl="0">
      <w:startOverride w:val="1"/>
    </w:lvlOverride>
  </w:num>
  <w:num w:numId="7" w16cid:durableId="1131754577">
    <w:abstractNumId w:val="10"/>
  </w:num>
  <w:num w:numId="8" w16cid:durableId="138111718">
    <w:abstractNumId w:val="10"/>
    <w:lvlOverride w:ilvl="0">
      <w:startOverride w:val="1"/>
    </w:lvlOverride>
  </w:num>
  <w:num w:numId="9" w16cid:durableId="1952203817">
    <w:abstractNumId w:val="22"/>
  </w:num>
  <w:num w:numId="10" w16cid:durableId="951473656">
    <w:abstractNumId w:val="17"/>
  </w:num>
  <w:num w:numId="11" w16cid:durableId="986593437">
    <w:abstractNumId w:val="19"/>
  </w:num>
  <w:num w:numId="12" w16cid:durableId="846602438">
    <w:abstractNumId w:val="2"/>
  </w:num>
  <w:num w:numId="13" w16cid:durableId="633297963">
    <w:abstractNumId w:val="11"/>
  </w:num>
  <w:num w:numId="14" w16cid:durableId="166291623">
    <w:abstractNumId w:val="21"/>
  </w:num>
  <w:num w:numId="15" w16cid:durableId="909123308">
    <w:abstractNumId w:val="5"/>
  </w:num>
  <w:num w:numId="16" w16cid:durableId="1350135439">
    <w:abstractNumId w:val="23"/>
  </w:num>
  <w:num w:numId="17" w16cid:durableId="2054230876">
    <w:abstractNumId w:val="25"/>
  </w:num>
  <w:num w:numId="18" w16cid:durableId="2039239567">
    <w:abstractNumId w:val="3"/>
  </w:num>
  <w:num w:numId="19" w16cid:durableId="208802444">
    <w:abstractNumId w:val="26"/>
  </w:num>
  <w:num w:numId="20" w16cid:durableId="1170222015">
    <w:abstractNumId w:val="29"/>
  </w:num>
  <w:num w:numId="21" w16cid:durableId="1987199242">
    <w:abstractNumId w:val="27"/>
  </w:num>
  <w:num w:numId="22" w16cid:durableId="1456412032">
    <w:abstractNumId w:val="28"/>
  </w:num>
  <w:num w:numId="23" w16cid:durableId="1286931215">
    <w:abstractNumId w:val="4"/>
  </w:num>
  <w:num w:numId="24" w16cid:durableId="2050564759">
    <w:abstractNumId w:val="24"/>
  </w:num>
  <w:num w:numId="25" w16cid:durableId="1662811945">
    <w:abstractNumId w:val="8"/>
  </w:num>
  <w:num w:numId="26" w16cid:durableId="1244757722">
    <w:abstractNumId w:val="8"/>
    <w:lvlOverride w:ilvl="0">
      <w:startOverride w:val="1"/>
    </w:lvlOverride>
  </w:num>
  <w:num w:numId="27" w16cid:durableId="547647990">
    <w:abstractNumId w:val="14"/>
  </w:num>
  <w:num w:numId="28" w16cid:durableId="198129377">
    <w:abstractNumId w:val="14"/>
    <w:lvlOverride w:ilvl="0">
      <w:startOverride w:val="1"/>
    </w:lvlOverride>
  </w:num>
  <w:num w:numId="29" w16cid:durableId="667178348">
    <w:abstractNumId w:val="20"/>
  </w:num>
  <w:num w:numId="30" w16cid:durableId="2098625683">
    <w:abstractNumId w:val="30"/>
  </w:num>
  <w:num w:numId="31" w16cid:durableId="1966035750">
    <w:abstractNumId w:val="16"/>
  </w:num>
  <w:num w:numId="32" w16cid:durableId="595140138">
    <w:abstractNumId w:val="28"/>
  </w:num>
  <w:num w:numId="33" w16cid:durableId="385952344">
    <w:abstractNumId w:val="28"/>
  </w:num>
  <w:num w:numId="34" w16cid:durableId="824853963">
    <w:abstractNumId w:val="28"/>
  </w:num>
  <w:num w:numId="35" w16cid:durableId="2002150561">
    <w:abstractNumId w:val="28"/>
  </w:num>
  <w:num w:numId="36" w16cid:durableId="351304059">
    <w:abstractNumId w:val="8"/>
  </w:num>
  <w:num w:numId="37" w16cid:durableId="1136414094">
    <w:abstractNumId w:val="8"/>
  </w:num>
  <w:num w:numId="38" w16cid:durableId="1576864197">
    <w:abstractNumId w:val="28"/>
  </w:num>
  <w:num w:numId="39" w16cid:durableId="1832256447">
    <w:abstractNumId w:val="28"/>
  </w:num>
  <w:num w:numId="40" w16cid:durableId="1356344331">
    <w:abstractNumId w:val="28"/>
  </w:num>
  <w:num w:numId="41" w16cid:durableId="1596089612">
    <w:abstractNumId w:val="0"/>
  </w:num>
  <w:num w:numId="42" w16cid:durableId="728770632">
    <w:abstractNumId w:val="14"/>
  </w:num>
  <w:num w:numId="43" w16cid:durableId="2136289858">
    <w:abstractNumId w:val="14"/>
  </w:num>
  <w:num w:numId="44" w16cid:durableId="913512167">
    <w:abstractNumId w:val="7"/>
  </w:num>
  <w:num w:numId="45" w16cid:durableId="1918056494">
    <w:abstractNumId w:val="9"/>
  </w:num>
  <w:num w:numId="46" w16cid:durableId="1923905099">
    <w:abstractNumId w:val="28"/>
    <w:lvlOverride w:ilvl="0">
      <w:startOverride w:val="1"/>
    </w:lvlOverride>
  </w:num>
  <w:num w:numId="47" w16cid:durableId="645401576">
    <w:abstractNumId w:val="18"/>
  </w:num>
  <w:num w:numId="48" w16cid:durableId="1903059724">
    <w:abstractNumId w:val="28"/>
  </w:num>
  <w:num w:numId="49" w16cid:durableId="426581085">
    <w:abstractNumId w:val="6"/>
  </w:num>
  <w:num w:numId="50" w16cid:durableId="548496053">
    <w:abstractNumId w:val="28"/>
    <w:lvlOverride w:ilvl="0">
      <w:startOverride w:val="1"/>
    </w:lvlOverride>
  </w:num>
  <w:num w:numId="51" w16cid:durableId="14862445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linkStyle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05347"/>
    <w:rsid w:val="00006703"/>
    <w:rsid w:val="0001101C"/>
    <w:rsid w:val="00011819"/>
    <w:rsid w:val="000159DB"/>
    <w:rsid w:val="000206C1"/>
    <w:rsid w:val="00020A22"/>
    <w:rsid w:val="00020B0F"/>
    <w:rsid w:val="00020EDE"/>
    <w:rsid w:val="00022534"/>
    <w:rsid w:val="000262B5"/>
    <w:rsid w:val="00037900"/>
    <w:rsid w:val="00040B77"/>
    <w:rsid w:val="00043208"/>
    <w:rsid w:val="000475FE"/>
    <w:rsid w:val="00047CDE"/>
    <w:rsid w:val="0005395D"/>
    <w:rsid w:val="0005710E"/>
    <w:rsid w:val="00061BC3"/>
    <w:rsid w:val="000625A9"/>
    <w:rsid w:val="00064B36"/>
    <w:rsid w:val="00070F1B"/>
    <w:rsid w:val="000741CA"/>
    <w:rsid w:val="00075C43"/>
    <w:rsid w:val="00085E31"/>
    <w:rsid w:val="000A095C"/>
    <w:rsid w:val="000B6895"/>
    <w:rsid w:val="000C1081"/>
    <w:rsid w:val="000C2065"/>
    <w:rsid w:val="000C468D"/>
    <w:rsid w:val="000C69E3"/>
    <w:rsid w:val="000D223E"/>
    <w:rsid w:val="000D230C"/>
    <w:rsid w:val="000E5001"/>
    <w:rsid w:val="0011104F"/>
    <w:rsid w:val="0011534D"/>
    <w:rsid w:val="00117FE7"/>
    <w:rsid w:val="00120375"/>
    <w:rsid w:val="00122C8E"/>
    <w:rsid w:val="00122D88"/>
    <w:rsid w:val="00125674"/>
    <w:rsid w:val="001276C4"/>
    <w:rsid w:val="001537A0"/>
    <w:rsid w:val="00162D37"/>
    <w:rsid w:val="001679A6"/>
    <w:rsid w:val="00174103"/>
    <w:rsid w:val="00175D8D"/>
    <w:rsid w:val="00175F25"/>
    <w:rsid w:val="00177492"/>
    <w:rsid w:val="00177FF4"/>
    <w:rsid w:val="00185070"/>
    <w:rsid w:val="00187AAC"/>
    <w:rsid w:val="00192745"/>
    <w:rsid w:val="00195411"/>
    <w:rsid w:val="00196598"/>
    <w:rsid w:val="001A1DCA"/>
    <w:rsid w:val="001B1B93"/>
    <w:rsid w:val="001C468F"/>
    <w:rsid w:val="001C74DA"/>
    <w:rsid w:val="001D12D3"/>
    <w:rsid w:val="001D2EF3"/>
    <w:rsid w:val="001E7E87"/>
    <w:rsid w:val="001F0ACE"/>
    <w:rsid w:val="0022349B"/>
    <w:rsid w:val="00223C55"/>
    <w:rsid w:val="0022517A"/>
    <w:rsid w:val="00226B1C"/>
    <w:rsid w:val="00237E27"/>
    <w:rsid w:val="00245966"/>
    <w:rsid w:val="0026236F"/>
    <w:rsid w:val="002626EB"/>
    <w:rsid w:val="00262C58"/>
    <w:rsid w:val="00267F81"/>
    <w:rsid w:val="002703B6"/>
    <w:rsid w:val="00270444"/>
    <w:rsid w:val="00273A27"/>
    <w:rsid w:val="00283498"/>
    <w:rsid w:val="0028789D"/>
    <w:rsid w:val="002972EC"/>
    <w:rsid w:val="00297B5C"/>
    <w:rsid w:val="002B54D9"/>
    <w:rsid w:val="002C7AB2"/>
    <w:rsid w:val="002D118E"/>
    <w:rsid w:val="002D53B5"/>
    <w:rsid w:val="002E1F16"/>
    <w:rsid w:val="002E54ED"/>
    <w:rsid w:val="002E767D"/>
    <w:rsid w:val="002E77B8"/>
    <w:rsid w:val="00301CE1"/>
    <w:rsid w:val="003101CB"/>
    <w:rsid w:val="00322105"/>
    <w:rsid w:val="003270C4"/>
    <w:rsid w:val="00332D37"/>
    <w:rsid w:val="00333CA2"/>
    <w:rsid w:val="003405DF"/>
    <w:rsid w:val="00346DA4"/>
    <w:rsid w:val="00356AB4"/>
    <w:rsid w:val="00363704"/>
    <w:rsid w:val="003729F9"/>
    <w:rsid w:val="00373786"/>
    <w:rsid w:val="00384E85"/>
    <w:rsid w:val="00385B29"/>
    <w:rsid w:val="003877D4"/>
    <w:rsid w:val="003879DC"/>
    <w:rsid w:val="00395C45"/>
    <w:rsid w:val="00396848"/>
    <w:rsid w:val="003A0767"/>
    <w:rsid w:val="003A7BA1"/>
    <w:rsid w:val="003B0D9D"/>
    <w:rsid w:val="003B64A4"/>
    <w:rsid w:val="003C75E7"/>
    <w:rsid w:val="003D0E44"/>
    <w:rsid w:val="003D7FAE"/>
    <w:rsid w:val="003E5DF7"/>
    <w:rsid w:val="003F2349"/>
    <w:rsid w:val="00400863"/>
    <w:rsid w:val="004024CD"/>
    <w:rsid w:val="00421B9E"/>
    <w:rsid w:val="00423024"/>
    <w:rsid w:val="00425349"/>
    <w:rsid w:val="00431A14"/>
    <w:rsid w:val="00433FA5"/>
    <w:rsid w:val="0044012B"/>
    <w:rsid w:val="00446697"/>
    <w:rsid w:val="00456E6F"/>
    <w:rsid w:val="004633C7"/>
    <w:rsid w:val="00463B36"/>
    <w:rsid w:val="00465085"/>
    <w:rsid w:val="004762A1"/>
    <w:rsid w:val="00477380"/>
    <w:rsid w:val="00477919"/>
    <w:rsid w:val="00481AF6"/>
    <w:rsid w:val="004A1E90"/>
    <w:rsid w:val="004B2715"/>
    <w:rsid w:val="004D2526"/>
    <w:rsid w:val="004D58D0"/>
    <w:rsid w:val="004D6502"/>
    <w:rsid w:val="004D6C07"/>
    <w:rsid w:val="004D7917"/>
    <w:rsid w:val="004E4189"/>
    <w:rsid w:val="004E75E2"/>
    <w:rsid w:val="004F66ED"/>
    <w:rsid w:val="004F6F19"/>
    <w:rsid w:val="00501FE7"/>
    <w:rsid w:val="00503B78"/>
    <w:rsid w:val="00510CEB"/>
    <w:rsid w:val="00537278"/>
    <w:rsid w:val="00537676"/>
    <w:rsid w:val="00537BAA"/>
    <w:rsid w:val="00546E47"/>
    <w:rsid w:val="00550CDD"/>
    <w:rsid w:val="00553BDE"/>
    <w:rsid w:val="00555A8B"/>
    <w:rsid w:val="00557E21"/>
    <w:rsid w:val="00561B96"/>
    <w:rsid w:val="005646E9"/>
    <w:rsid w:val="005720F1"/>
    <w:rsid w:val="005940E4"/>
    <w:rsid w:val="005A04BA"/>
    <w:rsid w:val="005A2FD9"/>
    <w:rsid w:val="005A3951"/>
    <w:rsid w:val="005C706C"/>
    <w:rsid w:val="005D351C"/>
    <w:rsid w:val="005D3B8E"/>
    <w:rsid w:val="005D63B4"/>
    <w:rsid w:val="005E075C"/>
    <w:rsid w:val="005E19B7"/>
    <w:rsid w:val="005E4361"/>
    <w:rsid w:val="005F30CD"/>
    <w:rsid w:val="005F44E2"/>
    <w:rsid w:val="00606356"/>
    <w:rsid w:val="006108DD"/>
    <w:rsid w:val="00610968"/>
    <w:rsid w:val="00612DA9"/>
    <w:rsid w:val="00614532"/>
    <w:rsid w:val="00616DAB"/>
    <w:rsid w:val="0062039F"/>
    <w:rsid w:val="00626B49"/>
    <w:rsid w:val="00626FFF"/>
    <w:rsid w:val="00627C73"/>
    <w:rsid w:val="006305ED"/>
    <w:rsid w:val="00640FB6"/>
    <w:rsid w:val="006420C2"/>
    <w:rsid w:val="00644EFB"/>
    <w:rsid w:val="00651FAB"/>
    <w:rsid w:val="0066102B"/>
    <w:rsid w:val="00662415"/>
    <w:rsid w:val="00664CFA"/>
    <w:rsid w:val="00667214"/>
    <w:rsid w:val="006722F1"/>
    <w:rsid w:val="00674EA4"/>
    <w:rsid w:val="00674FB9"/>
    <w:rsid w:val="00687A14"/>
    <w:rsid w:val="00687BC4"/>
    <w:rsid w:val="00693133"/>
    <w:rsid w:val="006A0154"/>
    <w:rsid w:val="006A01FF"/>
    <w:rsid w:val="006A1972"/>
    <w:rsid w:val="006A62D7"/>
    <w:rsid w:val="006B2913"/>
    <w:rsid w:val="006C205B"/>
    <w:rsid w:val="006C69ED"/>
    <w:rsid w:val="006C72FB"/>
    <w:rsid w:val="006D46BD"/>
    <w:rsid w:val="006D7101"/>
    <w:rsid w:val="006E02BF"/>
    <w:rsid w:val="006E1845"/>
    <w:rsid w:val="006E40F1"/>
    <w:rsid w:val="006E5AAD"/>
    <w:rsid w:val="006F6FA3"/>
    <w:rsid w:val="006F6FF0"/>
    <w:rsid w:val="007007F9"/>
    <w:rsid w:val="0070193C"/>
    <w:rsid w:val="007117A5"/>
    <w:rsid w:val="00712D4F"/>
    <w:rsid w:val="00715893"/>
    <w:rsid w:val="007215D8"/>
    <w:rsid w:val="00730006"/>
    <w:rsid w:val="00733BCD"/>
    <w:rsid w:val="0074037F"/>
    <w:rsid w:val="0074290A"/>
    <w:rsid w:val="0075022E"/>
    <w:rsid w:val="0076612E"/>
    <w:rsid w:val="00773EAB"/>
    <w:rsid w:val="00776082"/>
    <w:rsid w:val="00783B20"/>
    <w:rsid w:val="00787D1C"/>
    <w:rsid w:val="007A306F"/>
    <w:rsid w:val="007B417A"/>
    <w:rsid w:val="007B6AF8"/>
    <w:rsid w:val="007C2C5D"/>
    <w:rsid w:val="007D0BEC"/>
    <w:rsid w:val="007D5B70"/>
    <w:rsid w:val="007D6ABC"/>
    <w:rsid w:val="007D7B1D"/>
    <w:rsid w:val="007E014E"/>
    <w:rsid w:val="007E0730"/>
    <w:rsid w:val="007E3DB5"/>
    <w:rsid w:val="007F23AC"/>
    <w:rsid w:val="008006A2"/>
    <w:rsid w:val="00801F4F"/>
    <w:rsid w:val="008205CA"/>
    <w:rsid w:val="00825903"/>
    <w:rsid w:val="00830099"/>
    <w:rsid w:val="00830FC3"/>
    <w:rsid w:val="00835524"/>
    <w:rsid w:val="00847073"/>
    <w:rsid w:val="00850F8B"/>
    <w:rsid w:val="00851A07"/>
    <w:rsid w:val="0085415A"/>
    <w:rsid w:val="00863DF0"/>
    <w:rsid w:val="00866206"/>
    <w:rsid w:val="0087149C"/>
    <w:rsid w:val="00880C1A"/>
    <w:rsid w:val="00885B8D"/>
    <w:rsid w:val="00887FE5"/>
    <w:rsid w:val="00892DB7"/>
    <w:rsid w:val="008A334D"/>
    <w:rsid w:val="008B41CF"/>
    <w:rsid w:val="008B7F11"/>
    <w:rsid w:val="008E675C"/>
    <w:rsid w:val="008E7162"/>
    <w:rsid w:val="008F1759"/>
    <w:rsid w:val="008F3231"/>
    <w:rsid w:val="00902604"/>
    <w:rsid w:val="00933C45"/>
    <w:rsid w:val="00933E07"/>
    <w:rsid w:val="009345A7"/>
    <w:rsid w:val="00943E4B"/>
    <w:rsid w:val="009527EB"/>
    <w:rsid w:val="009528A8"/>
    <w:rsid w:val="0095611C"/>
    <w:rsid w:val="00956298"/>
    <w:rsid w:val="00960CA5"/>
    <w:rsid w:val="009642ED"/>
    <w:rsid w:val="009650CB"/>
    <w:rsid w:val="009661BF"/>
    <w:rsid w:val="00967A16"/>
    <w:rsid w:val="00970A6C"/>
    <w:rsid w:val="00980878"/>
    <w:rsid w:val="00985863"/>
    <w:rsid w:val="00986087"/>
    <w:rsid w:val="0098732E"/>
    <w:rsid w:val="009954E7"/>
    <w:rsid w:val="009B04AC"/>
    <w:rsid w:val="009B5571"/>
    <w:rsid w:val="009B733F"/>
    <w:rsid w:val="009B7428"/>
    <w:rsid w:val="009E2929"/>
    <w:rsid w:val="009E36C7"/>
    <w:rsid w:val="009E3DC0"/>
    <w:rsid w:val="009F38D4"/>
    <w:rsid w:val="009F4B35"/>
    <w:rsid w:val="00A03327"/>
    <w:rsid w:val="00A064C3"/>
    <w:rsid w:val="00A12675"/>
    <w:rsid w:val="00A202D0"/>
    <w:rsid w:val="00A212EC"/>
    <w:rsid w:val="00A2459F"/>
    <w:rsid w:val="00A24A3B"/>
    <w:rsid w:val="00A25DCA"/>
    <w:rsid w:val="00A33CEE"/>
    <w:rsid w:val="00A363F8"/>
    <w:rsid w:val="00A4601B"/>
    <w:rsid w:val="00A53DEA"/>
    <w:rsid w:val="00A64A03"/>
    <w:rsid w:val="00A7533D"/>
    <w:rsid w:val="00A860C5"/>
    <w:rsid w:val="00AA2F98"/>
    <w:rsid w:val="00AA792F"/>
    <w:rsid w:val="00AB184D"/>
    <w:rsid w:val="00AB488B"/>
    <w:rsid w:val="00AB5791"/>
    <w:rsid w:val="00AC1B2F"/>
    <w:rsid w:val="00AC2FB3"/>
    <w:rsid w:val="00AD0FDE"/>
    <w:rsid w:val="00AD264B"/>
    <w:rsid w:val="00AD583C"/>
    <w:rsid w:val="00AF4A8D"/>
    <w:rsid w:val="00AF5349"/>
    <w:rsid w:val="00AF574F"/>
    <w:rsid w:val="00AF7851"/>
    <w:rsid w:val="00B11969"/>
    <w:rsid w:val="00B176CB"/>
    <w:rsid w:val="00B17EDB"/>
    <w:rsid w:val="00B32292"/>
    <w:rsid w:val="00B3263A"/>
    <w:rsid w:val="00B423CE"/>
    <w:rsid w:val="00B44D70"/>
    <w:rsid w:val="00B45BF6"/>
    <w:rsid w:val="00B507AE"/>
    <w:rsid w:val="00B51DCF"/>
    <w:rsid w:val="00B63141"/>
    <w:rsid w:val="00B6399E"/>
    <w:rsid w:val="00B67A71"/>
    <w:rsid w:val="00B70198"/>
    <w:rsid w:val="00B74122"/>
    <w:rsid w:val="00B80658"/>
    <w:rsid w:val="00B85B74"/>
    <w:rsid w:val="00B94F2F"/>
    <w:rsid w:val="00B95480"/>
    <w:rsid w:val="00BA375E"/>
    <w:rsid w:val="00BA4F4A"/>
    <w:rsid w:val="00BB2EE4"/>
    <w:rsid w:val="00BB49CF"/>
    <w:rsid w:val="00BB5FE8"/>
    <w:rsid w:val="00BE7F0F"/>
    <w:rsid w:val="00BF2206"/>
    <w:rsid w:val="00BF4973"/>
    <w:rsid w:val="00C06A16"/>
    <w:rsid w:val="00C12892"/>
    <w:rsid w:val="00C13BC4"/>
    <w:rsid w:val="00C14939"/>
    <w:rsid w:val="00C23C21"/>
    <w:rsid w:val="00C3006B"/>
    <w:rsid w:val="00C33457"/>
    <w:rsid w:val="00C352F8"/>
    <w:rsid w:val="00C44240"/>
    <w:rsid w:val="00C5668E"/>
    <w:rsid w:val="00C57D95"/>
    <w:rsid w:val="00C6326F"/>
    <w:rsid w:val="00C675E1"/>
    <w:rsid w:val="00C84BB3"/>
    <w:rsid w:val="00C917A7"/>
    <w:rsid w:val="00CA18A1"/>
    <w:rsid w:val="00CB37AF"/>
    <w:rsid w:val="00CB4B8A"/>
    <w:rsid w:val="00CB5589"/>
    <w:rsid w:val="00CC419F"/>
    <w:rsid w:val="00CE460E"/>
    <w:rsid w:val="00CF3E45"/>
    <w:rsid w:val="00D002A1"/>
    <w:rsid w:val="00D0084E"/>
    <w:rsid w:val="00D04265"/>
    <w:rsid w:val="00D17FEC"/>
    <w:rsid w:val="00D20443"/>
    <w:rsid w:val="00D23F18"/>
    <w:rsid w:val="00D276E3"/>
    <w:rsid w:val="00D362A6"/>
    <w:rsid w:val="00D4166E"/>
    <w:rsid w:val="00D434E5"/>
    <w:rsid w:val="00D51813"/>
    <w:rsid w:val="00D53CEF"/>
    <w:rsid w:val="00D547CA"/>
    <w:rsid w:val="00D61190"/>
    <w:rsid w:val="00D67C34"/>
    <w:rsid w:val="00D77508"/>
    <w:rsid w:val="00D80AE8"/>
    <w:rsid w:val="00D81F7E"/>
    <w:rsid w:val="00D96528"/>
    <w:rsid w:val="00D97A52"/>
    <w:rsid w:val="00D97F9B"/>
    <w:rsid w:val="00DA38F1"/>
    <w:rsid w:val="00DA44C1"/>
    <w:rsid w:val="00DA4832"/>
    <w:rsid w:val="00DB0631"/>
    <w:rsid w:val="00DB0C93"/>
    <w:rsid w:val="00DB2D9F"/>
    <w:rsid w:val="00DB5078"/>
    <w:rsid w:val="00DB58CD"/>
    <w:rsid w:val="00DF20A6"/>
    <w:rsid w:val="00DF6143"/>
    <w:rsid w:val="00DF7C6A"/>
    <w:rsid w:val="00E02538"/>
    <w:rsid w:val="00E02584"/>
    <w:rsid w:val="00E12030"/>
    <w:rsid w:val="00E20929"/>
    <w:rsid w:val="00E25F1C"/>
    <w:rsid w:val="00E266FD"/>
    <w:rsid w:val="00E41D14"/>
    <w:rsid w:val="00E50E5E"/>
    <w:rsid w:val="00E52914"/>
    <w:rsid w:val="00E535E7"/>
    <w:rsid w:val="00E54DAE"/>
    <w:rsid w:val="00E606F8"/>
    <w:rsid w:val="00E64ABA"/>
    <w:rsid w:val="00E65B89"/>
    <w:rsid w:val="00E67430"/>
    <w:rsid w:val="00E7284D"/>
    <w:rsid w:val="00E8167A"/>
    <w:rsid w:val="00E95CF4"/>
    <w:rsid w:val="00E97AA4"/>
    <w:rsid w:val="00EB3403"/>
    <w:rsid w:val="00EC11D5"/>
    <w:rsid w:val="00ED0232"/>
    <w:rsid w:val="00ED0866"/>
    <w:rsid w:val="00ED0A74"/>
    <w:rsid w:val="00ED520B"/>
    <w:rsid w:val="00EE1CFC"/>
    <w:rsid w:val="00EF443A"/>
    <w:rsid w:val="00F11B1A"/>
    <w:rsid w:val="00F13820"/>
    <w:rsid w:val="00F14247"/>
    <w:rsid w:val="00F145ED"/>
    <w:rsid w:val="00F17856"/>
    <w:rsid w:val="00F20007"/>
    <w:rsid w:val="00F228A2"/>
    <w:rsid w:val="00F27E0F"/>
    <w:rsid w:val="00F32FAE"/>
    <w:rsid w:val="00F40921"/>
    <w:rsid w:val="00F4598E"/>
    <w:rsid w:val="00F61F99"/>
    <w:rsid w:val="00F75930"/>
    <w:rsid w:val="00F77F40"/>
    <w:rsid w:val="00F83E55"/>
    <w:rsid w:val="00F862C0"/>
    <w:rsid w:val="00F86F56"/>
    <w:rsid w:val="00F87CFC"/>
    <w:rsid w:val="00F901DE"/>
    <w:rsid w:val="00FA3454"/>
    <w:rsid w:val="00FB1A7A"/>
    <w:rsid w:val="00FB2D22"/>
    <w:rsid w:val="00FD0246"/>
    <w:rsid w:val="00FD21F3"/>
    <w:rsid w:val="00FE6D9F"/>
    <w:rsid w:val="00FF16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9EBA"/>
  <w15:docId w15:val="{1609139C-9D59-4906-8FFE-92ABDCCF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Theme="minorHAnsi" w:hAnsi="Roboto" w:cs="Roboto"/>
        <w:sz w:val="24"/>
        <w:szCs w:val="26"/>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4361"/>
    <w:pPr>
      <w:widowControl/>
      <w:spacing w:after="0" w:line="288" w:lineRule="auto"/>
    </w:pPr>
    <w:rPr>
      <w:rFonts w:eastAsia="Roboto"/>
      <w:lang w:val="de-DE" w:eastAsia="de-DE"/>
    </w:rPr>
  </w:style>
  <w:style w:type="paragraph" w:styleId="berschrift1">
    <w:name w:val="heading 1"/>
    <w:basedOn w:val="Standard"/>
    <w:next w:val="Standard"/>
    <w:link w:val="berschrift1Zchn"/>
    <w:uiPriority w:val="9"/>
    <w:qFormat/>
    <w:rsid w:val="005E4361"/>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link w:val="berschrift2Zchn"/>
    <w:uiPriority w:val="9"/>
    <w:unhideWhenUsed/>
    <w:qFormat/>
    <w:rsid w:val="005E4361"/>
    <w:pPr>
      <w:keepNext/>
      <w:keepLines/>
      <w:numPr>
        <w:numId w:val="22"/>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link w:val="berschrift3Zchn"/>
    <w:uiPriority w:val="9"/>
    <w:unhideWhenUsed/>
    <w:qFormat/>
    <w:rsid w:val="005E4361"/>
    <w:pPr>
      <w:keepNext/>
      <w:keepLines/>
      <w:numPr>
        <w:numId w:val="26"/>
      </w:numPr>
      <w:shd w:val="clear" w:color="auto" w:fill="E8EDFF"/>
      <w:spacing w:before="40" w:line="240" w:lineRule="auto"/>
      <w:outlineLvl w:val="2"/>
    </w:pPr>
    <w:rPr>
      <w:rFonts w:ascii="Roboto Medium" w:eastAsia="Roboto Medium" w:hAnsi="Roboto Medium" w:cs="Roboto Medium"/>
      <w:color w:val="303333"/>
    </w:rPr>
  </w:style>
  <w:style w:type="paragraph" w:styleId="berschrift4">
    <w:name w:val="heading 4"/>
    <w:basedOn w:val="Standard"/>
    <w:next w:val="Standard"/>
    <w:link w:val="berschrift4Zchn"/>
    <w:uiPriority w:val="9"/>
    <w:unhideWhenUsed/>
    <w:qFormat/>
    <w:rsid w:val="005E4361"/>
    <w:pPr>
      <w:keepNext/>
      <w:keepLines/>
      <w:numPr>
        <w:numId w:val="28"/>
      </w:numPr>
      <w:spacing w:before="40"/>
      <w:outlineLvl w:val="3"/>
    </w:pPr>
    <w:rPr>
      <w:rFonts w:ascii="Libre Franklin SemiBold" w:eastAsia="Libre Franklin SemiBold" w:hAnsi="Libre Franklin SemiBold" w:cs="Libre Franklin SemiBold"/>
      <w:iCs/>
      <w:color w:val="E8220D"/>
      <w:szCs w:val="24"/>
    </w:rPr>
  </w:style>
  <w:style w:type="paragraph" w:styleId="berschrift5">
    <w:name w:val="heading 5"/>
    <w:basedOn w:val="Standard"/>
    <w:next w:val="Standard"/>
    <w:link w:val="berschrift5Zchn"/>
    <w:uiPriority w:val="9"/>
    <w:unhideWhenUsed/>
    <w:qFormat/>
    <w:rsid w:val="005E4361"/>
    <w:pPr>
      <w:keepNext/>
      <w:keepLines/>
      <w:spacing w:before="40"/>
      <w:outlineLvl w:val="4"/>
    </w:pPr>
    <w:rPr>
      <w:rFonts w:ascii="Libre Franklin SemiBold" w:eastAsia="Libre Franklin SemiBold" w:hAnsi="Libre Franklin SemiBold" w:cs="Libre Franklin SemiBold"/>
      <w:color w:val="E8220D"/>
      <w:szCs w:val="24"/>
    </w:rPr>
  </w:style>
  <w:style w:type="paragraph" w:styleId="berschrift6">
    <w:name w:val="heading 6"/>
    <w:basedOn w:val="Standard"/>
    <w:next w:val="Standard"/>
    <w:link w:val="berschrift6Zchn"/>
    <w:uiPriority w:val="9"/>
    <w:semiHidden/>
    <w:unhideWhenUsed/>
    <w:qFormat/>
    <w:rsid w:val="005E4361"/>
    <w:pPr>
      <w:keepNext/>
      <w:keepLines/>
      <w:spacing w:before="40"/>
      <w:outlineLvl w:val="5"/>
    </w:pPr>
    <w:rPr>
      <w:rFonts w:ascii="Libre Franklin SemiBold" w:eastAsia="Libre Franklin SemiBold" w:hAnsi="Libre Franklin SemiBold" w:cs="Libre Franklin SemiBold"/>
      <w:color w:val="9A1609"/>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rsid w:val="005E4361"/>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5E4361"/>
  </w:style>
  <w:style w:type="paragraph" w:styleId="Kopfzeile">
    <w:name w:val="header"/>
    <w:basedOn w:val="Standard"/>
    <w:link w:val="KopfzeileZchn"/>
    <w:uiPriority w:val="99"/>
    <w:unhideWhenUsed/>
    <w:rsid w:val="005E436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E4361"/>
    <w:rPr>
      <w:rFonts w:eastAsia="Roboto"/>
      <w:lang w:val="de-DE" w:eastAsia="de-DE"/>
    </w:rPr>
  </w:style>
  <w:style w:type="paragraph" w:styleId="Fuzeile">
    <w:name w:val="footer"/>
    <w:basedOn w:val="Standard"/>
    <w:link w:val="FuzeileZchn"/>
    <w:uiPriority w:val="99"/>
    <w:unhideWhenUsed/>
    <w:rsid w:val="005E436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E4361"/>
    <w:rPr>
      <w:rFonts w:eastAsia="Roboto"/>
      <w:lang w:val="de-DE" w:eastAsia="de-DE"/>
    </w:rPr>
  </w:style>
  <w:style w:type="character" w:customStyle="1" w:styleId="berschrift1Zchn">
    <w:name w:val="Überschrift 1 Zchn"/>
    <w:basedOn w:val="Absatz-Standardschriftart"/>
    <w:link w:val="berschrift1"/>
    <w:uiPriority w:val="9"/>
    <w:rsid w:val="009527EB"/>
    <w:rPr>
      <w:rFonts w:ascii="Roboto Medium" w:eastAsia="Roboto Medium" w:hAnsi="Roboto Medium" w:cs="Roboto Medium"/>
      <w:color w:val="303333"/>
      <w:sz w:val="36"/>
      <w:szCs w:val="36"/>
      <w:lang w:val="de-DE" w:eastAsia="de-DE"/>
    </w:rPr>
  </w:style>
  <w:style w:type="character" w:customStyle="1" w:styleId="berschrift2Zchn">
    <w:name w:val="Überschrift 2 Zchn"/>
    <w:basedOn w:val="Absatz-Standardschriftart"/>
    <w:link w:val="berschrift2"/>
    <w:uiPriority w:val="9"/>
    <w:rsid w:val="002E77B8"/>
    <w:rPr>
      <w:rFonts w:ascii="Roboto Medium" w:eastAsia="Roboto Medium" w:hAnsi="Roboto Medium" w:cs="Roboto Medium"/>
      <w:color w:val="FFFFFF"/>
      <w:sz w:val="30"/>
      <w:szCs w:val="30"/>
      <w:shd w:val="clear" w:color="auto" w:fill="F56354"/>
      <w:lang w:val="de-DE" w:eastAsia="de-DE"/>
    </w:rPr>
  </w:style>
  <w:style w:type="character" w:customStyle="1" w:styleId="berschrift3Zchn">
    <w:name w:val="Überschrift 3 Zchn"/>
    <w:basedOn w:val="Absatz-Standardschriftart"/>
    <w:link w:val="berschrift3"/>
    <w:uiPriority w:val="9"/>
    <w:rsid w:val="009527EB"/>
    <w:rPr>
      <w:rFonts w:ascii="Roboto Medium" w:eastAsia="Roboto Medium" w:hAnsi="Roboto Medium" w:cs="Roboto Medium"/>
      <w:color w:val="303333"/>
      <w:shd w:val="clear" w:color="auto" w:fill="E8EDFF"/>
      <w:lang w:val="de-DE" w:eastAsia="de-DE"/>
    </w:rPr>
  </w:style>
  <w:style w:type="character" w:customStyle="1" w:styleId="berschrift4Zchn">
    <w:name w:val="Überschrift 4 Zchn"/>
    <w:basedOn w:val="Absatz-Standardschriftart"/>
    <w:link w:val="berschrift4"/>
    <w:uiPriority w:val="9"/>
    <w:rsid w:val="004633C7"/>
    <w:rPr>
      <w:rFonts w:ascii="Libre Franklin SemiBold" w:eastAsia="Libre Franklin SemiBold" w:hAnsi="Libre Franklin SemiBold" w:cs="Libre Franklin SemiBold"/>
      <w:iCs/>
      <w:color w:val="E8220D"/>
      <w:szCs w:val="24"/>
      <w:lang w:val="de-DE" w:eastAsia="de-DE"/>
    </w:rPr>
  </w:style>
  <w:style w:type="character" w:customStyle="1" w:styleId="berschrift5Zchn">
    <w:name w:val="Überschrift 5 Zchn"/>
    <w:basedOn w:val="Absatz-Standardschriftart"/>
    <w:link w:val="berschrift5"/>
    <w:uiPriority w:val="9"/>
    <w:rsid w:val="004633C7"/>
    <w:rPr>
      <w:rFonts w:ascii="Libre Franklin SemiBold" w:eastAsia="Libre Franklin SemiBold" w:hAnsi="Libre Franklin SemiBold" w:cs="Libre Franklin SemiBold"/>
      <w:color w:val="E8220D"/>
      <w:szCs w:val="24"/>
      <w:lang w:val="de-DE" w:eastAsia="de-DE"/>
    </w:rPr>
  </w:style>
  <w:style w:type="character" w:customStyle="1" w:styleId="berschrift6Zchn">
    <w:name w:val="Überschrift 6 Zchn"/>
    <w:basedOn w:val="Absatz-Standardschriftart"/>
    <w:link w:val="berschrift6"/>
    <w:uiPriority w:val="9"/>
    <w:semiHidden/>
    <w:rsid w:val="004633C7"/>
    <w:rPr>
      <w:rFonts w:ascii="Libre Franklin SemiBold" w:eastAsia="Libre Franklin SemiBold" w:hAnsi="Libre Franklin SemiBold" w:cs="Libre Franklin SemiBold"/>
      <w:color w:val="9A1609"/>
      <w:lang w:val="de-DE" w:eastAsia="de-DE"/>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5E4361"/>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5E4361"/>
    <w:pPr>
      <w:tabs>
        <w:tab w:val="left" w:pos="660"/>
        <w:tab w:val="right" w:leader="dot" w:pos="10450"/>
      </w:tabs>
      <w:spacing w:after="100"/>
      <w:ind w:left="180"/>
    </w:pPr>
  </w:style>
  <w:style w:type="character" w:styleId="Hyperlink">
    <w:name w:val="Hyperlink"/>
    <w:basedOn w:val="Absatz-Standardschriftart"/>
    <w:uiPriority w:val="99"/>
    <w:unhideWhenUsed/>
    <w:rsid w:val="005E4361"/>
    <w:rPr>
      <w:color w:val="0000FF" w:themeColor="hyperlink"/>
      <w:u w:val="single"/>
    </w:rPr>
  </w:style>
  <w:style w:type="paragraph" w:styleId="Sprechblasentext">
    <w:name w:val="Balloon Text"/>
    <w:basedOn w:val="Standard"/>
    <w:link w:val="SprechblasentextZchn"/>
    <w:uiPriority w:val="99"/>
    <w:semiHidden/>
    <w:unhideWhenUsed/>
    <w:rsid w:val="00B176CB"/>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5E4361"/>
    <w:pPr>
      <w:widowControl/>
      <w:spacing w:after="0" w:line="240" w:lineRule="auto"/>
    </w:pPr>
    <w:rPr>
      <w:rFonts w:eastAsia="Roboto"/>
      <w:lang w:val="de-DE" w:eastAsia="de-DE"/>
    </w:rPr>
  </w:style>
  <w:style w:type="character" w:customStyle="1" w:styleId="KeinLeerraumZchn">
    <w:name w:val="Kein Leerraum Zchn"/>
    <w:basedOn w:val="Absatz-Standardschriftart"/>
    <w:link w:val="KeinLeerraum"/>
    <w:uiPriority w:val="1"/>
    <w:rsid w:val="009B733F"/>
    <w:rPr>
      <w:rFonts w:eastAsia="Roboto"/>
      <w:lang w:val="de-DE" w:eastAsia="de-DE"/>
    </w:rPr>
  </w:style>
  <w:style w:type="paragraph" w:customStyle="1" w:styleId="Aufzhlunga">
    <w:name w:val="Aufzählung a"/>
    <w:basedOn w:val="Listenabsatz"/>
    <w:qFormat/>
    <w:rsid w:val="00A53DEA"/>
    <w:pPr>
      <w:keepNext/>
      <w:numPr>
        <w:numId w:val="5"/>
      </w:numPr>
    </w:pPr>
    <w:rPr>
      <w:rFonts w:eastAsia="Arial" w:cstheme="minorHAnsi"/>
      <w:w w:val="108"/>
    </w:rPr>
  </w:style>
  <w:style w:type="paragraph" w:customStyle="1" w:styleId="SQL-Code">
    <w:name w:val="SQL-Code"/>
    <w:basedOn w:val="Standard"/>
    <w:qFormat/>
    <w:rsid w:val="003879DC"/>
    <w:pPr>
      <w:keepNext/>
      <w:spacing w:line="240" w:lineRule="auto"/>
    </w:pPr>
    <w:rPr>
      <w:rFonts w:ascii="Courier New" w:hAnsi="Courier New" w:cs="Courier New"/>
      <w:sz w:val="16"/>
    </w:rPr>
  </w:style>
  <w:style w:type="paragraph" w:styleId="Titel">
    <w:name w:val="Title"/>
    <w:basedOn w:val="Standard"/>
    <w:next w:val="Standard"/>
    <w:link w:val="TitelZchn"/>
    <w:uiPriority w:val="10"/>
    <w:qFormat/>
    <w:rsid w:val="005E4361"/>
    <w:pPr>
      <w:spacing w:line="240" w:lineRule="auto"/>
      <w:jc w:val="right"/>
    </w:pPr>
    <w:rPr>
      <w:rFonts w:ascii="Libre Franklin SemiBold" w:eastAsia="Libre Franklin SemiBold" w:hAnsi="Libre Franklin SemiBold" w:cs="Libre Franklin SemiBold"/>
      <w:sz w:val="84"/>
      <w:szCs w:val="84"/>
    </w:rPr>
  </w:style>
  <w:style w:type="character" w:customStyle="1" w:styleId="TitelZchn">
    <w:name w:val="Titel Zchn"/>
    <w:basedOn w:val="Absatz-Standardschriftart"/>
    <w:link w:val="Titel"/>
    <w:uiPriority w:val="10"/>
    <w:rsid w:val="00AC1B2F"/>
    <w:rPr>
      <w:rFonts w:ascii="Libre Franklin SemiBold" w:eastAsia="Libre Franklin SemiBold" w:hAnsi="Libre Franklin SemiBold" w:cs="Libre Franklin SemiBold"/>
      <w:sz w:val="84"/>
      <w:szCs w:val="84"/>
      <w:lang w:val="de-DE" w:eastAsia="de-DE"/>
    </w:rPr>
  </w:style>
  <w:style w:type="paragraph" w:styleId="Untertitel">
    <w:name w:val="Subtitle"/>
    <w:basedOn w:val="Standard"/>
    <w:next w:val="Standard"/>
    <w:link w:val="UntertitelZchn"/>
    <w:uiPriority w:val="11"/>
    <w:qFormat/>
    <w:rsid w:val="005E4361"/>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UntertitelZchn">
    <w:name w:val="Untertitel Zchn"/>
    <w:basedOn w:val="Absatz-Standardschriftart"/>
    <w:link w:val="Untertitel"/>
    <w:uiPriority w:val="11"/>
    <w:rsid w:val="00245966"/>
    <w:rPr>
      <w:rFonts w:ascii="Georgia" w:eastAsia="Georgia" w:hAnsi="Georgia" w:cs="Georgia"/>
      <w:i/>
      <w:color w:val="666666"/>
      <w:sz w:val="48"/>
      <w:szCs w:val="48"/>
      <w:lang w:val="de-DE" w:eastAsia="de-DE"/>
    </w:rPr>
  </w:style>
  <w:style w:type="character" w:styleId="Kommentarzeichen">
    <w:name w:val="annotation reference"/>
    <w:basedOn w:val="Absatz-Standardschriftart"/>
    <w:uiPriority w:val="99"/>
    <w:semiHidden/>
    <w:unhideWhenUsed/>
    <w:rsid w:val="00B44D70"/>
    <w:rPr>
      <w:sz w:val="16"/>
      <w:szCs w:val="16"/>
    </w:rPr>
  </w:style>
  <w:style w:type="paragraph" w:styleId="Kommentartext">
    <w:name w:val="annotation text"/>
    <w:basedOn w:val="Standard"/>
    <w:link w:val="KommentartextZchn"/>
    <w:uiPriority w:val="99"/>
    <w:semiHidden/>
    <w:unhideWhenUsed/>
    <w:rsid w:val="00B44D70"/>
    <w:pPr>
      <w:spacing w:line="240" w:lineRule="auto"/>
    </w:pPr>
    <w:rPr>
      <w:sz w:val="20"/>
    </w:rPr>
  </w:style>
  <w:style w:type="character" w:customStyle="1" w:styleId="KommentartextZchn">
    <w:name w:val="Kommentartext Zchn"/>
    <w:basedOn w:val="Absatz-Standardschriftart"/>
    <w:link w:val="Kommentartext"/>
    <w:uiPriority w:val="99"/>
    <w:semiHidden/>
    <w:rsid w:val="00B44D70"/>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B44D70"/>
    <w:rPr>
      <w:b/>
      <w:bCs/>
    </w:rPr>
  </w:style>
  <w:style w:type="character" w:customStyle="1" w:styleId="KommentarthemaZchn">
    <w:name w:val="Kommentarthema Zchn"/>
    <w:basedOn w:val="KommentartextZchn"/>
    <w:link w:val="Kommentarthema"/>
    <w:uiPriority w:val="99"/>
    <w:semiHidden/>
    <w:rsid w:val="00B44D70"/>
    <w:rPr>
      <w:b/>
      <w:bCs/>
      <w:spacing w:val="2"/>
      <w:w w:val="115"/>
      <w:sz w:val="20"/>
      <w:szCs w:val="20"/>
      <w:lang w:val="de-DE"/>
    </w:rPr>
  </w:style>
  <w:style w:type="character" w:styleId="BesuchterLink">
    <w:name w:val="FollowedHyperlink"/>
    <w:basedOn w:val="Absatz-Standardschriftart"/>
    <w:uiPriority w:val="99"/>
    <w:semiHidden/>
    <w:unhideWhenUsed/>
    <w:rsid w:val="005E4361"/>
    <w:rPr>
      <w:color w:val="800080" w:themeColor="followedHyperlink"/>
      <w:u w:val="single"/>
    </w:rPr>
  </w:style>
  <w:style w:type="paragraph" w:styleId="Inhaltsverzeichnisberschrift">
    <w:name w:val="TOC Heading"/>
    <w:basedOn w:val="berschrift1"/>
    <w:next w:val="Standard"/>
    <w:uiPriority w:val="39"/>
    <w:unhideWhenUsed/>
    <w:qFormat/>
    <w:rsid w:val="005E4361"/>
    <w:pPr>
      <w:spacing w:line="259" w:lineRule="auto"/>
      <w:outlineLvl w:val="9"/>
    </w:pPr>
    <w:rPr>
      <w:rFonts w:asciiTheme="majorHAnsi" w:eastAsiaTheme="majorEastAsia" w:hAnsiTheme="majorHAnsi" w:cstheme="majorBidi"/>
      <w:color w:val="365F91" w:themeColor="accent1" w:themeShade="BF"/>
      <w:sz w:val="32"/>
      <w:szCs w:val="32"/>
    </w:rPr>
  </w:style>
  <w:style w:type="paragraph" w:styleId="Verzeichnis3">
    <w:name w:val="toc 3"/>
    <w:basedOn w:val="Standard"/>
    <w:next w:val="Standard"/>
    <w:autoRedefine/>
    <w:uiPriority w:val="39"/>
    <w:unhideWhenUsed/>
    <w:rsid w:val="005E4361"/>
    <w:pPr>
      <w:spacing w:after="100"/>
      <w:ind w:left="360"/>
    </w:pPr>
  </w:style>
  <w:style w:type="character" w:styleId="NichtaufgelsteErwhnung">
    <w:name w:val="Unresolved Mention"/>
    <w:basedOn w:val="Absatz-Standardschriftart"/>
    <w:uiPriority w:val="99"/>
    <w:semiHidden/>
    <w:unhideWhenUsed/>
    <w:rsid w:val="005E4361"/>
    <w:rPr>
      <w:color w:val="605E5C"/>
      <w:shd w:val="clear" w:color="auto" w:fill="E1DFDD"/>
    </w:rPr>
  </w:style>
  <w:style w:type="paragraph" w:customStyle="1" w:styleId="Default">
    <w:name w:val="Default"/>
    <w:rsid w:val="008B7F11"/>
    <w:pPr>
      <w:widowControl/>
      <w:autoSpaceDE w:val="0"/>
      <w:autoSpaceDN w:val="0"/>
      <w:adjustRightInd w:val="0"/>
      <w:spacing w:after="0" w:line="240" w:lineRule="auto"/>
    </w:pPr>
    <w:rPr>
      <w:rFonts w:ascii="Switzer-Bold" w:hAnsi="Switzer-Bold" w:cs="Switzer-Bold"/>
      <w:color w:val="000000"/>
      <w:szCs w:val="24"/>
      <w:lang w:val="de-DE"/>
    </w:rPr>
  </w:style>
  <w:style w:type="table" w:customStyle="1" w:styleId="TableNormal">
    <w:name w:val="Table Normal"/>
    <w:rsid w:val="005E4361"/>
    <w:pPr>
      <w:widowControl/>
      <w:spacing w:after="0" w:line="288" w:lineRule="auto"/>
    </w:pPr>
    <w:rPr>
      <w:rFonts w:eastAsia="Roboto"/>
      <w:lang w:val="de-DE" w:eastAsia="de-DE"/>
    </w:rPr>
    <w:tblPr>
      <w:tblCellMar>
        <w:top w:w="0" w:type="dxa"/>
        <w:left w:w="0" w:type="dxa"/>
        <w:bottom w:w="0" w:type="dxa"/>
        <w:right w:w="0" w:type="dxa"/>
      </w:tblCellMar>
    </w:tblPr>
  </w:style>
  <w:style w:type="paragraph" w:customStyle="1" w:styleId="Formatvorlage1">
    <w:name w:val="Formatvorlage1"/>
    <w:basedOn w:val="Standard"/>
    <w:link w:val="Formatvorlage1Zchn"/>
    <w:qFormat/>
    <w:rsid w:val="005E4361"/>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5E4361"/>
    <w:rPr>
      <w:rFonts w:ascii="Roboto Medium" w:eastAsia="Roboto" w:hAnsi="Roboto Medium"/>
      <w:color w:val="FFFFFF" w:themeColor="background1"/>
      <w:sz w:val="30"/>
      <w:szCs w:val="30"/>
      <w:shd w:val="clear" w:color="auto" w:fill="F5635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31649">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49838468">
      <w:bodyDiv w:val="1"/>
      <w:marLeft w:val="0"/>
      <w:marRight w:val="0"/>
      <w:marTop w:val="0"/>
      <w:marBottom w:val="0"/>
      <w:divBdr>
        <w:top w:val="none" w:sz="0" w:space="0" w:color="auto"/>
        <w:left w:val="none" w:sz="0" w:space="0" w:color="auto"/>
        <w:bottom w:val="none" w:sz="0" w:space="0" w:color="auto"/>
        <w:right w:val="none" w:sz="0" w:space="0" w:color="auto"/>
      </w:divBdr>
    </w:div>
    <w:div w:id="1986662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test1.horizon5.de/mod/folder/view.php?id=775"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SmartAnalyzer.dev\GA_1.3.0\_Additional%20Files\Instructions\Word-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11CFC-D070-406D-9378-C7A7B1E6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Word-Vorlage.dotx</Template>
  <TotalTime>0</TotalTime>
  <Pages>26</Pages>
  <Words>2916</Words>
  <Characters>18377</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Lotfiomran, Sina</cp:lastModifiedBy>
  <cp:revision>47</cp:revision>
  <cp:lastPrinted>2024-06-10T11:27:00Z</cp:lastPrinted>
  <dcterms:created xsi:type="dcterms:W3CDTF">2023-10-25T12:14:00Z</dcterms:created>
  <dcterms:modified xsi:type="dcterms:W3CDTF">2024-07-09T09:52:00Z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